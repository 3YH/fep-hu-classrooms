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Content>
        <w:p w14:paraId="228BE3EC" w14:textId="77777777" w:rsidR="00DB0FF3" w:rsidRDefault="0023664F" w:rsidP="008E6A99">
          <w:pPr>
            <w:spacing w:before="0"/>
            <w:ind w:left="0"/>
            <w:jc w:val="both"/>
          </w:pPr>
          <w:r w:rsidRPr="0049524C">
            <w:rPr>
              <w:noProof/>
              <w:lang w:val="en-US" w:eastAsia="en-US"/>
            </w:rPr>
            <w:drawing>
              <wp:anchor distT="0" distB="0" distL="114300" distR="114300" simplePos="0" relativeHeight="251658244" behindDoc="1" locked="0" layoutInCell="1" allowOverlap="1" wp14:anchorId="71505EFF" wp14:editId="33595293">
                <wp:simplePos x="0" y="0"/>
                <wp:positionH relativeFrom="margin">
                  <wp:posOffset>-157208</wp:posOffset>
                </wp:positionH>
                <wp:positionV relativeFrom="margin">
                  <wp:posOffset>-1070610</wp:posOffset>
                </wp:positionV>
                <wp:extent cx="3632986" cy="9169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32986" cy="916940"/>
                        </a:xfrm>
                        <a:prstGeom prst="rect">
                          <a:avLst/>
                        </a:prstGeom>
                      </pic:spPr>
                    </pic:pic>
                  </a:graphicData>
                </a:graphic>
              </wp:anchor>
            </w:drawing>
          </w:r>
          <w:r w:rsidR="00560DD7">
            <w:rPr>
              <w:noProof/>
              <w:lang w:val="en-US" w:eastAsia="en-US"/>
            </w:rPr>
            <mc:AlternateContent>
              <mc:Choice Requires="wps">
                <w:drawing>
                  <wp:anchor distT="0" distB="0" distL="114300" distR="114300" simplePos="0" relativeHeight="251658242" behindDoc="0" locked="1" layoutInCell="1" allowOverlap="1" wp14:anchorId="04C1A7A6" wp14:editId="14494168">
                    <wp:simplePos x="0" y="0"/>
                    <wp:positionH relativeFrom="margin">
                      <wp:posOffset>4922520</wp:posOffset>
                    </wp:positionH>
                    <wp:positionV relativeFrom="page">
                      <wp:posOffset>1341120</wp:posOffset>
                    </wp:positionV>
                    <wp:extent cx="1024255" cy="586740"/>
                    <wp:effectExtent l="0" t="0" r="4445" b="0"/>
                    <wp:wrapSquare wrapText="bothSides"/>
                    <wp:docPr id="33" name="Text Box 33" descr="Version number and da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255"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CC388" w14:textId="136D0F32" w:rsidR="001179F1" w:rsidRPr="00DB0FF3" w:rsidRDefault="001179F1" w:rsidP="00DB0FF3">
                                <w:pPr>
                                  <w:pStyle w:val="Ondertitel"/>
                                </w:pPr>
                                <w:r>
                                  <w:t>v1.0</w:t>
                                </w:r>
                              </w:p>
                              <w:p w14:paraId="1AF5F7B9" w14:textId="587B4242" w:rsidR="001179F1" w:rsidRDefault="001179F1">
                                <w:pPr>
                                  <w:pStyle w:val="Ondertitel"/>
                                </w:pPr>
                                <w:r>
                                  <w:fldChar w:fldCharType="begin"/>
                                </w:r>
                                <w:r>
                                  <w:instrText xml:space="preserve"> TIME \@ "d MMMM yyyy" </w:instrText>
                                </w:r>
                                <w:r>
                                  <w:fldChar w:fldCharType="separate"/>
                                </w:r>
                                <w:r>
                                  <w:rPr>
                                    <w:noProof/>
                                  </w:rPr>
                                  <w:t>10 oktober 2019</w:t>
                                </w:r>
                                <w:r>
                                  <w:rPr>
                                    <w:noProof/>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04C1A7A6" id="_x0000_t202" coordsize="21600,21600" o:spt="202" path="m,l,21600r21600,l21600,xe">
                    <v:stroke joinstyle="miter"/>
                    <v:path gradientshapeok="t" o:connecttype="rect"/>
                  </v:shapetype>
                  <v:shape id="Text Box 33" o:spid="_x0000_s1026" type="#_x0000_t202" alt="Version number and date" style="position:absolute;left:0;text-align:left;margin-left:387.6pt;margin-top:105.6pt;width:80.65pt;height:46.2pt;z-index:251658242;visibility:visible;mso-wrap-style:square;mso-width-percent:0;mso-height-percent:363;mso-wrap-distance-left:9pt;mso-wrap-distance-top:0;mso-wrap-distance-right:9pt;mso-wrap-distance-bottom:0;mso-position-horizontal:absolute;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" filled="f" stroked="f" strokeweight=".5pt">
                    <v:textbox style="mso-fit-shape-to-text:t" inset="0,0,0,0">
                      <w:txbxContent>
                        <w:p w14:paraId="0B4CC388" w14:textId="136D0F32" w:rsidR="001179F1" w:rsidRPr="00DB0FF3" w:rsidRDefault="001179F1" w:rsidP="00DB0FF3">
                          <w:pPr>
                            <w:pStyle w:val="Ondertitel"/>
                          </w:pPr>
                          <w:r>
                            <w:t>v1.0</w:t>
                          </w:r>
                        </w:p>
                        <w:p w14:paraId="1AF5F7B9" w14:textId="587B4242" w:rsidR="001179F1" w:rsidRDefault="001179F1">
                          <w:pPr>
                            <w:pStyle w:val="Ondertitel"/>
                          </w:pPr>
                          <w:r>
                            <w:fldChar w:fldCharType="begin"/>
                          </w:r>
                          <w:r>
                            <w:instrText xml:space="preserve"> TIME \@ "d MMMM yyyy" </w:instrText>
                          </w:r>
                          <w:r>
                            <w:fldChar w:fldCharType="separate"/>
                          </w:r>
                          <w:r>
                            <w:rPr>
                              <w:noProof/>
                            </w:rPr>
                            <w:t>10 oktober 2019</w:t>
                          </w:r>
                          <w:r>
                            <w:rPr>
                              <w:noProof/>
                            </w:rPr>
                            <w:fldChar w:fldCharType="end"/>
                          </w:r>
                        </w:p>
                      </w:txbxContent>
                    </v:textbox>
                    <w10:wrap type="square" anchorx="margin" anchory="page"/>
                    <w10:anchorlock/>
                  </v:shape>
                </w:pict>
              </mc:Fallback>
            </mc:AlternateContent>
          </w:r>
          <w:r w:rsidR="00560DD7">
            <w:rPr>
              <w:noProof/>
              <w:lang w:val="en-US" w:eastAsia="en-US"/>
            </w:rPr>
            <mc:AlternateContent>
              <mc:Choice Requires="wps">
                <w:drawing>
                  <wp:anchor distT="0" distB="0" distL="114300" distR="114300" simplePos="0" relativeHeight="251658241" behindDoc="0" locked="1" layoutInCell="1" allowOverlap="1" wp14:anchorId="595EEBCD" wp14:editId="2988FA14">
                    <wp:simplePos x="0" y="0"/>
                    <wp:positionH relativeFrom="margin">
                      <wp:align>right</wp:align>
                    </wp:positionH>
                    <wp:positionV relativeFrom="margin">
                      <wp:align>bottom</wp:align>
                    </wp:positionV>
                    <wp:extent cx="3660775" cy="1684020"/>
                    <wp:effectExtent l="0" t="0" r="15875" b="11430"/>
                    <wp:wrapSquare wrapText="bothSides"/>
                    <wp:docPr id="35" name="Text Box 35" descr="Presenter, company name and addres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0775" cy="168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3F60C" w14:textId="77777777" w:rsidR="001179F1" w:rsidRPr="00594AB6" w:rsidRDefault="001179F1" w:rsidP="00A6321A">
                                <w:pPr>
                                  <w:pStyle w:val="Contactinfo"/>
                                  <w:rPr>
                                    <w:i/>
                                    <w:sz w:val="20"/>
                                  </w:rPr>
                                </w:pPr>
                                <w:r w:rsidRPr="00594AB6">
                                  <w:rPr>
                                    <w:i/>
                                    <w:sz w:val="20"/>
                                  </w:rPr>
                                  <w:t xml:space="preserve">Geproduceerd door: </w:t>
                                </w:r>
                              </w:p>
                              <w:p w14:paraId="09A2E70E" w14:textId="77777777" w:rsidR="001179F1" w:rsidRPr="00594AB6" w:rsidRDefault="001179F1">
                                <w:pPr>
                                  <w:pStyle w:val="Contactinfo"/>
                                  <w:rPr>
                                    <w:i/>
                                    <w:sz w:val="20"/>
                                  </w:rPr>
                                </w:pPr>
                                <w:r w:rsidRPr="00594AB6">
                                  <w:rPr>
                                    <w:i/>
                                    <w:sz w:val="20"/>
                                  </w:rPr>
                                  <w:t>Wesley Ackah</w:t>
                                </w:r>
                              </w:p>
                              <w:p w14:paraId="4986BC82" w14:textId="47C68DE6" w:rsidR="001179F1" w:rsidRPr="00594AB6" w:rsidRDefault="001179F1">
                                <w:pPr>
                                  <w:pStyle w:val="Contactinfo"/>
                                  <w:rPr>
                                    <w:i/>
                                    <w:sz w:val="20"/>
                                  </w:rPr>
                                </w:pPr>
                                <w:r>
                                  <w:rPr>
                                    <w:i/>
                                    <w:sz w:val="20"/>
                                  </w:rPr>
                                  <w:t>Yannick Houtzager</w:t>
                                </w:r>
                              </w:p>
                              <w:p w14:paraId="50FA9873" w14:textId="7590CDE8" w:rsidR="001179F1" w:rsidRPr="00594AB6" w:rsidRDefault="001179F1">
                                <w:pPr>
                                  <w:pStyle w:val="Contactinfo"/>
                                  <w:rPr>
                                    <w:i/>
                                    <w:sz w:val="20"/>
                                  </w:rPr>
                                </w:pPr>
                                <w:r>
                                  <w:rPr>
                                    <w:i/>
                                    <w:sz w:val="20"/>
                                  </w:rPr>
                                  <w:t>Olivier Hendriks</w:t>
                                </w:r>
                              </w:p>
                              <w:p w14:paraId="38B749B9" w14:textId="77777777" w:rsidR="001179F1" w:rsidRPr="00594AB6" w:rsidRDefault="001179F1" w:rsidP="00594AB6">
                                <w:pPr>
                                  <w:pStyle w:val="Contactinfo"/>
                                  <w:rPr>
                                    <w:i/>
                                    <w:sz w:val="20"/>
                                  </w:rPr>
                                </w:pPr>
                                <w:r w:rsidRPr="00594AB6">
                                  <w:rPr>
                                    <w:i/>
                                    <w:sz w:val="20"/>
                                  </w:rPr>
                                  <w:t>Stijn Nooteboom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595EEBCD" id="Text Box 35" o:spid="_x0000_s1027" type="#_x0000_t202" alt="Presenter, company name and address" style="position:absolute;left:0;text-align:left;margin-left:237.05pt;margin-top:0;width:288.25pt;height:132.6pt;z-index:251658241;visibility:visible;mso-wrap-style:square;mso-width-percent:471;mso-height-percent:0;mso-wrap-distance-left:9pt;mso-wrap-distance-top:0;mso-wrap-distance-right:9pt;mso-wrap-distance-bottom:0;mso-position-horizontal:right;mso-position-horizontal-relative:margin;mso-position-vertical:bottom;mso-position-vertical-relative:margin;mso-width-percent:47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" filled="f" stroked="f">
                    <v:textbox inset="0,0,0,0">
                      <w:txbxContent>
                        <w:p w14:paraId="0723F60C" w14:textId="77777777" w:rsidR="001179F1" w:rsidRPr="00594AB6" w:rsidRDefault="001179F1" w:rsidP="00A6321A">
                          <w:pPr>
                            <w:pStyle w:val="Contactinfo"/>
                            <w:rPr>
                              <w:i/>
                              <w:sz w:val="20"/>
                            </w:rPr>
                          </w:pPr>
                          <w:r w:rsidRPr="00594AB6">
                            <w:rPr>
                              <w:i/>
                              <w:sz w:val="20"/>
                            </w:rPr>
                            <w:t xml:space="preserve">Geproduceerd door: </w:t>
                          </w:r>
                        </w:p>
                        <w:p w14:paraId="09A2E70E" w14:textId="77777777" w:rsidR="001179F1" w:rsidRPr="00594AB6" w:rsidRDefault="001179F1">
                          <w:pPr>
                            <w:pStyle w:val="Contactinfo"/>
                            <w:rPr>
                              <w:i/>
                              <w:sz w:val="20"/>
                            </w:rPr>
                          </w:pPr>
                          <w:r w:rsidRPr="00594AB6">
                            <w:rPr>
                              <w:i/>
                              <w:sz w:val="20"/>
                            </w:rPr>
                            <w:t>Wesley Ackah</w:t>
                          </w:r>
                        </w:p>
                        <w:p w14:paraId="4986BC82" w14:textId="47C68DE6" w:rsidR="001179F1" w:rsidRPr="00594AB6" w:rsidRDefault="001179F1">
                          <w:pPr>
                            <w:pStyle w:val="Contactinfo"/>
                            <w:rPr>
                              <w:i/>
                              <w:sz w:val="20"/>
                            </w:rPr>
                          </w:pPr>
                          <w:r>
                            <w:rPr>
                              <w:i/>
                              <w:sz w:val="20"/>
                            </w:rPr>
                            <w:t>Yannick Houtzager</w:t>
                          </w:r>
                        </w:p>
                        <w:p w14:paraId="50FA9873" w14:textId="7590CDE8" w:rsidR="001179F1" w:rsidRPr="00594AB6" w:rsidRDefault="001179F1">
                          <w:pPr>
                            <w:pStyle w:val="Contactinfo"/>
                            <w:rPr>
                              <w:i/>
                              <w:sz w:val="20"/>
                            </w:rPr>
                          </w:pPr>
                          <w:r>
                            <w:rPr>
                              <w:i/>
                              <w:sz w:val="20"/>
                            </w:rPr>
                            <w:t>Olivier Hendriks</w:t>
                          </w:r>
                        </w:p>
                        <w:p w14:paraId="38B749B9" w14:textId="77777777" w:rsidR="001179F1" w:rsidRPr="00594AB6" w:rsidRDefault="001179F1" w:rsidP="00594AB6">
                          <w:pPr>
                            <w:pStyle w:val="Contactinfo"/>
                            <w:rPr>
                              <w:i/>
                              <w:sz w:val="20"/>
                            </w:rPr>
                          </w:pPr>
                          <w:r w:rsidRPr="00594AB6">
                            <w:rPr>
                              <w:i/>
                              <w:sz w:val="20"/>
                            </w:rPr>
                            <w:t>Stijn Nooteboom</w:t>
                          </w:r>
                        </w:p>
                      </w:txbxContent>
                    </v:textbox>
                    <w10:wrap type="square" anchorx="margin" anchory="margin"/>
                    <w10:anchorlock/>
                  </v:shape>
                </w:pict>
              </mc:Fallback>
            </mc:AlternateContent>
          </w:r>
          <w:r w:rsidR="00560DD7">
            <w:rPr>
              <w:noProof/>
              <w:lang w:val="en-US" w:eastAsia="en-US"/>
            </w:rPr>
            <mc:AlternateContent>
              <mc:Choice Requires="wps">
                <w:drawing>
                  <wp:anchor distT="0" distB="0" distL="114300" distR="114300" simplePos="0" relativeHeight="251658240" behindDoc="0" locked="1" layoutInCell="1" allowOverlap="1" wp14:anchorId="06EEAC9B" wp14:editId="0D6079E6">
                    <wp:simplePos x="0" y="0"/>
                    <wp:positionH relativeFrom="margin">
                      <wp:posOffset>411480</wp:posOffset>
                    </wp:positionH>
                    <wp:positionV relativeFrom="page">
                      <wp:posOffset>2331085</wp:posOffset>
                    </wp:positionV>
                    <wp:extent cx="5522595" cy="5100320"/>
                    <wp:effectExtent l="0" t="0" r="0" b="0"/>
                    <wp:wrapSquare wrapText="bothSides"/>
                    <wp:docPr id="37" name="Text Box 37" descr="Title and sub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2595" cy="5100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2A19D" w14:textId="77777777" w:rsidR="001179F1" w:rsidRDefault="001179F1" w:rsidP="00FC353F">
                                <w:pPr>
                                  <w:pStyle w:val="Logo"/>
                                  <w:spacing w:after="480"/>
                                </w:pPr>
                                <w:r>
                                  <w:rPr>
                                    <w:noProof/>
                                    <w:lang w:val="en-US" w:eastAsia="en-US"/>
                                  </w:rPr>
                                  <w:drawing>
                                    <wp:inline distT="0" distB="0" distL="0" distR="0" wp14:anchorId="6FBE2D5D" wp14:editId="6DDF374D">
                                      <wp:extent cx="5506720" cy="3667760"/>
                                      <wp:effectExtent l="0" t="0" r="5080" b="0"/>
                                      <wp:docPr id="24" name="Picture 24" descr="hogeschool_utrecht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geschool_utrecht_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20" cy="3667760"/>
                                              </a:xfrm>
                                              <a:prstGeom prst="rect">
                                                <a:avLst/>
                                              </a:prstGeom>
                                              <a:noFill/>
                                              <a:ln>
                                                <a:noFill/>
                                              </a:ln>
                                            </pic:spPr>
                                          </pic:pic>
                                        </a:graphicData>
                                      </a:graphic>
                                    </wp:inline>
                                  </w:drawing>
                                </w:r>
                              </w:p>
                              <w:p w14:paraId="5C1EE524" w14:textId="77777777" w:rsidR="001179F1" w:rsidRPr="00A6321A" w:rsidRDefault="001179F1" w:rsidP="00C24418">
                                <w:pPr>
                                  <w:pStyle w:val="Titel"/>
                                </w:pPr>
                                <w:r>
                                  <w:t>TODSS</w:t>
                                </w:r>
                              </w:p>
                              <w:sdt>
                                <w:sdtPr>
                                  <w:rPr>
                                    <w:rFonts w:asciiTheme="minorHAnsi" w:hAnsiTheme="minorHAnsi"/>
                                    <w:color w:val="000000" w:themeColor="text1"/>
                                  </w:rPr>
                                  <w:alias w:val="Subtitle"/>
                                  <w:tag w:val=""/>
                                  <w:id w:val="-1457717815"/>
                                  <w:dataBinding w:prefixMappings="xmlns:ns0='http://purl.org/dc/elements/1.1/' xmlns:ns1='http://schemas.openxmlformats.org/package/2006/metadata/core-properties' " w:xpath="/ns1:coreProperties[1]/ns0:subject[1]" w:storeItemID="{6C3C8BC8-F283-45AE-878A-BAB7291924A1}"/>
                                  <w:text/>
                                </w:sdtPr>
                                <w:sdtContent>
                                  <w:p w14:paraId="28497F81" w14:textId="77777777" w:rsidR="001179F1" w:rsidRPr="00A6321A" w:rsidRDefault="001179F1">
                                    <w:pPr>
                                      <w:pStyle w:val="Ondertitel"/>
                                    </w:pPr>
                                    <w:r>
                                      <w:rPr>
                                        <w:rFonts w:asciiTheme="minorHAnsi" w:hAnsiTheme="minorHAnsi"/>
                                        <w:color w:val="000000" w:themeColor="text1"/>
                                      </w:rPr>
                                      <w:t>Functioneel ontwerp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EEAC9B" id="Text Box 37" o:spid="_x0000_s1028" type="#_x0000_t202" alt="Title and subtitle" style="position:absolute;left:0;text-align:left;margin-left:32.4pt;margin-top:183.55pt;width:434.85pt;height:401.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" filled="f" stroked="f" strokeweight=".5pt">
                    <v:textbox inset="0,0,0,0">
                      <w:txbxContent>
                        <w:p w14:paraId="4AA2A19D" w14:textId="77777777" w:rsidR="001179F1" w:rsidRDefault="001179F1" w:rsidP="00FC353F">
                          <w:pPr>
                            <w:pStyle w:val="Logo"/>
                            <w:spacing w:after="480"/>
                          </w:pPr>
                          <w:r>
                            <w:rPr>
                              <w:noProof/>
                              <w:lang w:val="en-US" w:eastAsia="en-US"/>
                            </w:rPr>
                            <w:drawing>
                              <wp:inline distT="0" distB="0" distL="0" distR="0" wp14:anchorId="6FBE2D5D" wp14:editId="6DDF374D">
                                <wp:extent cx="5506720" cy="3667760"/>
                                <wp:effectExtent l="0" t="0" r="5080" b="0"/>
                                <wp:docPr id="24" name="Picture 24" descr="hogeschool_utrecht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geschool_utrecht_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20" cy="3667760"/>
                                        </a:xfrm>
                                        <a:prstGeom prst="rect">
                                          <a:avLst/>
                                        </a:prstGeom>
                                        <a:noFill/>
                                        <a:ln>
                                          <a:noFill/>
                                        </a:ln>
                                      </pic:spPr>
                                    </pic:pic>
                                  </a:graphicData>
                                </a:graphic>
                              </wp:inline>
                            </w:drawing>
                          </w:r>
                        </w:p>
                        <w:p w14:paraId="5C1EE524" w14:textId="77777777" w:rsidR="001179F1" w:rsidRPr="00A6321A" w:rsidRDefault="001179F1" w:rsidP="00C24418">
                          <w:pPr>
                            <w:pStyle w:val="Titel"/>
                          </w:pPr>
                          <w:r>
                            <w:t>TODSS</w:t>
                          </w:r>
                        </w:p>
                        <w:sdt>
                          <w:sdtPr>
                            <w:rPr>
                              <w:rFonts w:asciiTheme="minorHAnsi" w:hAnsiTheme="minorHAnsi"/>
                              <w:color w:val="000000" w:themeColor="text1"/>
                            </w:rPr>
                            <w:alias w:val="Subtitle"/>
                            <w:tag w:val=""/>
                            <w:id w:val="-1457717815"/>
                            <w:dataBinding w:prefixMappings="xmlns:ns0='http://purl.org/dc/elements/1.1/' xmlns:ns1='http://schemas.openxmlformats.org/package/2006/metadata/core-properties' " w:xpath="/ns1:coreProperties[1]/ns0:subject[1]" w:storeItemID="{6C3C8BC8-F283-45AE-878A-BAB7291924A1}"/>
                            <w:text/>
                          </w:sdtPr>
                          <w:sdtContent>
                            <w:p w14:paraId="28497F81" w14:textId="77777777" w:rsidR="001179F1" w:rsidRPr="00A6321A" w:rsidRDefault="001179F1">
                              <w:pPr>
                                <w:pStyle w:val="Ondertitel"/>
                              </w:pPr>
                              <w:r>
                                <w:rPr>
                                  <w:rFonts w:asciiTheme="minorHAnsi" w:hAnsiTheme="minorHAnsi"/>
                                  <w:color w:val="000000" w:themeColor="text1"/>
                                </w:rPr>
                                <w:t>Functioneel ontwerp</w:t>
                              </w:r>
                            </w:p>
                          </w:sdtContent>
                        </w:sdt>
                      </w:txbxContent>
                    </v:textbox>
                    <w10:wrap type="square" anchorx="margin" anchory="page"/>
                    <w10:anchorlock/>
                  </v:shape>
                </w:pict>
              </mc:Fallback>
            </mc:AlternateContent>
          </w:r>
          <w:r w:rsidR="00560DD7">
            <w:rPr>
              <w:noProof/>
              <w:lang w:val="en-US" w:eastAsia="en-US"/>
            </w:rPr>
            <mc:AlternateContent>
              <mc:Choice Requires="wpg">
                <w:drawing>
                  <wp:anchor distT="0" distB="0" distL="114300" distR="114300" simplePos="0" relativeHeight="251658243" behindDoc="0" locked="1" layoutInCell="1" allowOverlap="1" wp14:anchorId="493119E3" wp14:editId="7BBAEF2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5425" cy="9142730"/>
                    <wp:effectExtent l="0" t="0" r="0" b="0"/>
                    <wp:wrapNone/>
                    <wp:docPr id="38" name="Group 38" descr="Decorative side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425" cy="914273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462F826" id="Group 38" o:spid="_x0000_s1026" alt="Decorative sidebar" style="position:absolute;margin-left:0;margin-top:0;width:17.75pt;height:719.9pt;z-index:251658243;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hlcMA&#10;AADbAAAADwAAAGRycy9kb3ducmV2LnhtbESPQWsCMRSE74L/IbxCb5ptC6KrUWqhtMWDqO39mTx3&#10;l25eliTurv/eCILHYWa+YRar3taiJR8qxwpexhkIYu1MxYWC38PnaAoiRGSDtWNScKEAq+VwsMDc&#10;uI531O5jIRKEQ44KyhibXMqgS7IYxq4hTt7JeYsxSV9I47FLcFvL1yybSIsVp4USG/ooSf/vz1bB&#10;nzutO6uP/NNettX5a+O1nm6Uen7q3+cgIvXxEb63v42Ctxn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vhlcMAAADbAAAADwAAAAAAAAAAAAAAAACYAgAAZHJzL2Rv&#10;d25yZXYueG1sUEsFBgAAAAAEAAQA9QAAAIgDAAAAAA==&#10;" filled="f"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DC8MA&#10;AADbAAAADwAAAGRycy9kb3ducmV2LnhtbERPu2rDMBTdC/0HcQtZSiI3hKY4kU0JLThd8qiHjDfW&#10;rWVqXRlLcZy/r4ZAx8N5r/PRtmKg3jeOFbzMEhDEldMN1wrK78/pGwgfkDW2jknBjTzk2ePDGlPt&#10;rnyg4RhqEUPYp6jAhNClUvrKkEU/cx1x5H5cbzFE2NdS93iN4baV8yR5lRYbjg0GO9oYqn6PF6vg&#10;efexMNviK9kXQ1l27em83MyXSk2exvcViEBj+Bff3YVWsIjr45f4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LDC8MAAADbAAAADwAAAAAAAAAAAAAAAACYAgAAZHJzL2Rv&#10;d25yZXYueG1sUEsFBgAAAAAEAAQA9QAAAIgDAAAAAA==&#10;" filled="f" stroked="f" strokeweight="1pt">
                      <v:path arrowok="t"/>
                      <o:lock v:ext="edit" aspectratio="t"/>
                    </v:rect>
                    <w10:wrap anchorx="page" anchory="page"/>
                    <w10:anchorlock/>
                  </v:group>
                </w:pict>
              </mc:Fallback>
            </mc:AlternateContent>
          </w:r>
        </w:p>
      </w:sdtContent>
    </w:sdt>
    <w:p w14:paraId="6BB39CBD" w14:textId="77777777" w:rsidR="00467925" w:rsidRDefault="004F1ACD" w:rsidP="008E6A99">
      <w:pPr>
        <w:pStyle w:val="Kop1"/>
        <w:numPr>
          <w:ilvl w:val="0"/>
          <w:numId w:val="0"/>
        </w:numPr>
        <w:spacing w:before="0" w:after="0"/>
        <w:ind w:left="74"/>
        <w:jc w:val="both"/>
      </w:pPr>
      <w:r w:rsidRPr="00DB0FF3">
        <w:br w:type="page"/>
      </w:r>
      <w:bookmarkStart w:id="0" w:name="_Toc508885748"/>
      <w:bookmarkStart w:id="1" w:name="_Toc508885974"/>
      <w:bookmarkStart w:id="2" w:name="_Toc508886287"/>
      <w:bookmarkStart w:id="3" w:name="_Toc508886415"/>
      <w:bookmarkStart w:id="4" w:name="_Toc508886801"/>
      <w:bookmarkStart w:id="5" w:name="_Toc508886842"/>
      <w:bookmarkStart w:id="6" w:name="_Toc508886867"/>
      <w:bookmarkStart w:id="7" w:name="_Toc508887507"/>
      <w:bookmarkStart w:id="8" w:name="_Toc508887995"/>
      <w:bookmarkStart w:id="9" w:name="_Toc508888969"/>
      <w:bookmarkStart w:id="10" w:name="_Toc508889981"/>
      <w:bookmarkStart w:id="11" w:name="_Toc508890359"/>
      <w:bookmarkStart w:id="12" w:name="_Toc508890963"/>
      <w:bookmarkStart w:id="13" w:name="_Toc508891024"/>
      <w:bookmarkStart w:id="14" w:name="_Toc514514602"/>
      <w:bookmarkStart w:id="15" w:name="_Toc514517639"/>
      <w:bookmarkStart w:id="16" w:name="_Toc514694045"/>
      <w:bookmarkStart w:id="17" w:name="_Toc8739036"/>
      <w:bookmarkStart w:id="18" w:name="_Toc21710573"/>
      <w:r w:rsidR="00467925">
        <w:lastRenderedPageBreak/>
        <w:t>Algemene Informatie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6490EDDA" w14:textId="77777777" w:rsidR="00467925" w:rsidRDefault="00467925" w:rsidP="008E6A99">
      <w:pPr>
        <w:spacing w:before="0"/>
        <w:jc w:val="both"/>
      </w:pPr>
    </w:p>
    <w:p w14:paraId="2701B351" w14:textId="77777777" w:rsidR="00467925" w:rsidRDefault="00467925" w:rsidP="008E6A99">
      <w:pPr>
        <w:spacing w:before="0"/>
        <w:ind w:left="0"/>
        <w:jc w:val="both"/>
      </w:pPr>
    </w:p>
    <w:p w14:paraId="0748EC37" w14:textId="29E97453" w:rsidR="00467925" w:rsidRPr="003637E6" w:rsidRDefault="00467925" w:rsidP="008E6A99">
      <w:pPr>
        <w:spacing w:before="0"/>
        <w:jc w:val="both"/>
        <w:rPr>
          <w:color w:val="0070C0"/>
          <w:sz w:val="72"/>
          <w:szCs w:val="72"/>
        </w:rPr>
      </w:pPr>
      <w:r>
        <w:rPr>
          <w:color w:val="0070C0"/>
          <w:sz w:val="72"/>
          <w:szCs w:val="72"/>
        </w:rPr>
        <w:t>&lt;&lt;</w:t>
      </w:r>
      <w:r w:rsidR="00801C06">
        <w:rPr>
          <w:color w:val="0070C0"/>
          <w:sz w:val="72"/>
          <w:szCs w:val="72"/>
        </w:rPr>
        <w:t>FEP-INNOVATION-LOCK</w:t>
      </w:r>
      <w:r>
        <w:rPr>
          <w:color w:val="0070C0"/>
          <w:sz w:val="72"/>
          <w:szCs w:val="72"/>
        </w:rPr>
        <w:t>&gt;&gt;</w:t>
      </w:r>
    </w:p>
    <w:p w14:paraId="139ABFE4" w14:textId="77777777" w:rsidR="00467925" w:rsidRDefault="00467925" w:rsidP="008E6A99">
      <w:pPr>
        <w:tabs>
          <w:tab w:val="left" w:pos="2977"/>
        </w:tabs>
        <w:spacing w:before="0"/>
        <w:ind w:left="0"/>
        <w:jc w:val="both"/>
      </w:pPr>
    </w:p>
    <w:p w14:paraId="32C0535D" w14:textId="77777777" w:rsidR="00467925" w:rsidRPr="00F43353" w:rsidRDefault="00467925" w:rsidP="008E6A99">
      <w:pPr>
        <w:tabs>
          <w:tab w:val="left" w:pos="2977"/>
        </w:tabs>
        <w:spacing w:before="0"/>
        <w:ind w:left="0"/>
        <w:jc w:val="both"/>
      </w:pPr>
      <w:r w:rsidRPr="00F43353">
        <w:t>Naa</w:t>
      </w:r>
      <w:r>
        <w:t>m organisatie:</w:t>
      </w:r>
      <w:r>
        <w:tab/>
        <w:t>Hogeschool Utrecht</w:t>
      </w:r>
    </w:p>
    <w:p w14:paraId="174ADFD8" w14:textId="77777777" w:rsidR="00467925" w:rsidRPr="00F43353" w:rsidRDefault="00467925" w:rsidP="008E6A99">
      <w:pPr>
        <w:tabs>
          <w:tab w:val="left" w:pos="2977"/>
        </w:tabs>
        <w:spacing w:before="0"/>
        <w:jc w:val="both"/>
      </w:pPr>
      <w:r>
        <w:tab/>
        <w:t>Daltonlaan 200</w:t>
      </w:r>
    </w:p>
    <w:p w14:paraId="2E7A18C4" w14:textId="77777777" w:rsidR="00467925" w:rsidRPr="00F43353" w:rsidRDefault="00467925" w:rsidP="008E6A99">
      <w:pPr>
        <w:tabs>
          <w:tab w:val="left" w:pos="2977"/>
        </w:tabs>
        <w:spacing w:before="0"/>
        <w:jc w:val="both"/>
      </w:pPr>
      <w:r>
        <w:tab/>
      </w:r>
      <w:r w:rsidRPr="00BC6F1D">
        <w:t>3584 BJ Utrecht</w:t>
      </w:r>
    </w:p>
    <w:p w14:paraId="1D14F2FE" w14:textId="77777777" w:rsidR="00467925" w:rsidRDefault="00467925" w:rsidP="008E6A99">
      <w:pPr>
        <w:tabs>
          <w:tab w:val="left" w:pos="2977"/>
        </w:tabs>
        <w:spacing w:before="0"/>
        <w:jc w:val="both"/>
      </w:pPr>
      <w:r w:rsidRPr="00F43353">
        <w:tab/>
        <w:t xml:space="preserve">Tel. </w:t>
      </w:r>
      <w:r>
        <w:t>+</w:t>
      </w:r>
      <w:r w:rsidRPr="00DA25C2">
        <w:t>31 (0)</w:t>
      </w:r>
      <w:r>
        <w:t>6 48151644</w:t>
      </w:r>
    </w:p>
    <w:p w14:paraId="47BAC14E" w14:textId="77777777" w:rsidR="00467925" w:rsidRDefault="00467925" w:rsidP="008E6A99">
      <w:pPr>
        <w:tabs>
          <w:tab w:val="left" w:pos="2977"/>
        </w:tabs>
        <w:spacing w:before="0"/>
        <w:jc w:val="both"/>
      </w:pPr>
    </w:p>
    <w:p w14:paraId="6296AEAA" w14:textId="7015E11C" w:rsidR="00467925" w:rsidRDefault="00467925" w:rsidP="008E6A99">
      <w:pPr>
        <w:tabs>
          <w:tab w:val="left" w:pos="2977"/>
        </w:tabs>
        <w:spacing w:before="0"/>
        <w:ind w:left="0"/>
        <w:jc w:val="both"/>
      </w:pPr>
      <w:r>
        <w:t>Naam projectlid</w:t>
      </w:r>
      <w:r>
        <w:tab/>
      </w:r>
      <w:r w:rsidR="00167CBF">
        <w:t>Yannick Houtzager</w:t>
      </w:r>
    </w:p>
    <w:p w14:paraId="49B7AE16" w14:textId="280AC74A" w:rsidR="00467925" w:rsidRPr="00801C06" w:rsidRDefault="00467925" w:rsidP="008E6A99">
      <w:pPr>
        <w:tabs>
          <w:tab w:val="left" w:pos="2977"/>
        </w:tabs>
        <w:spacing w:before="0"/>
        <w:ind w:left="0"/>
        <w:jc w:val="both"/>
        <w:rPr>
          <w:lang w:val="en-US"/>
        </w:rPr>
      </w:pPr>
      <w:r>
        <w:tab/>
      </w:r>
      <w:r w:rsidR="00167CBF" w:rsidRPr="00801C06">
        <w:rPr>
          <w:lang w:val="en-US"/>
        </w:rPr>
        <w:t>1717409</w:t>
      </w:r>
    </w:p>
    <w:p w14:paraId="269E6546" w14:textId="66CD22C5" w:rsidR="00594AB6" w:rsidRPr="00801C06" w:rsidRDefault="00467925" w:rsidP="008E6A99">
      <w:pPr>
        <w:tabs>
          <w:tab w:val="left" w:pos="2977"/>
        </w:tabs>
        <w:spacing w:before="0"/>
        <w:ind w:left="0"/>
        <w:jc w:val="both"/>
        <w:rPr>
          <w:rStyle w:val="Hyperlink"/>
          <w:lang w:val="en-US"/>
        </w:rPr>
      </w:pPr>
      <w:r w:rsidRPr="00801C06">
        <w:rPr>
          <w:lang w:val="en-US"/>
        </w:rPr>
        <w:tab/>
      </w:r>
      <w:r w:rsidR="00167CBF" w:rsidRPr="00801C06">
        <w:rPr>
          <w:lang w:val="en-US"/>
        </w:rPr>
        <w:t>Yannick</w:t>
      </w:r>
      <w:r w:rsidRPr="00801C06">
        <w:rPr>
          <w:lang w:val="en-US"/>
        </w:rPr>
        <w:t>.</w:t>
      </w:r>
      <w:r w:rsidR="00167CBF" w:rsidRPr="00801C06">
        <w:rPr>
          <w:lang w:val="en-US"/>
        </w:rPr>
        <w:t>houtzager</w:t>
      </w:r>
      <w:r w:rsidRPr="00801C06">
        <w:rPr>
          <w:lang w:val="en-US"/>
        </w:rPr>
        <w:t>@student.hu.nl</w:t>
      </w:r>
    </w:p>
    <w:p w14:paraId="259FFBC2" w14:textId="77777777" w:rsidR="00594AB6" w:rsidRPr="00801C06" w:rsidRDefault="00594AB6" w:rsidP="008E6A99">
      <w:pPr>
        <w:tabs>
          <w:tab w:val="left" w:pos="2977"/>
        </w:tabs>
        <w:spacing w:before="0"/>
        <w:ind w:left="0"/>
        <w:jc w:val="both"/>
        <w:rPr>
          <w:rStyle w:val="Hyperlink"/>
          <w:lang w:val="en-US"/>
        </w:rPr>
      </w:pPr>
    </w:p>
    <w:p w14:paraId="058A0657" w14:textId="77777777" w:rsidR="00594AB6" w:rsidRPr="00594AB6" w:rsidRDefault="00594AB6" w:rsidP="008E6A99">
      <w:pPr>
        <w:tabs>
          <w:tab w:val="left" w:pos="2977"/>
        </w:tabs>
        <w:spacing w:before="0"/>
        <w:ind w:left="0"/>
        <w:jc w:val="both"/>
        <w:rPr>
          <w:lang w:val="en-GB"/>
        </w:rPr>
      </w:pPr>
      <w:r w:rsidRPr="00B77D1A">
        <w:rPr>
          <w:lang w:val="en-GB"/>
        </w:rPr>
        <w:t xml:space="preserve">Naam </w:t>
      </w:r>
      <w:proofErr w:type="spellStart"/>
      <w:r w:rsidRPr="00594AB6">
        <w:rPr>
          <w:lang w:val="en-GB"/>
        </w:rPr>
        <w:t>projectlid</w:t>
      </w:r>
      <w:proofErr w:type="spellEnd"/>
      <w:r w:rsidRPr="00594AB6">
        <w:rPr>
          <w:lang w:val="en-GB"/>
        </w:rPr>
        <w:tab/>
      </w:r>
      <w:r w:rsidR="009209CE">
        <w:rPr>
          <w:lang w:val="en-GB"/>
        </w:rPr>
        <w:t>Wesley</w:t>
      </w:r>
      <w:r w:rsidRPr="00594AB6">
        <w:rPr>
          <w:lang w:val="en-GB"/>
        </w:rPr>
        <w:t xml:space="preserve"> </w:t>
      </w:r>
      <w:proofErr w:type="spellStart"/>
      <w:r w:rsidR="009209CE">
        <w:rPr>
          <w:lang w:val="en-GB"/>
        </w:rPr>
        <w:t>Ackah</w:t>
      </w:r>
      <w:proofErr w:type="spellEnd"/>
    </w:p>
    <w:p w14:paraId="1B21E850" w14:textId="77777777" w:rsidR="00594AB6" w:rsidRDefault="00594AB6" w:rsidP="008E6A99">
      <w:pPr>
        <w:tabs>
          <w:tab w:val="left" w:pos="2977"/>
        </w:tabs>
        <w:spacing w:before="0"/>
        <w:ind w:left="0"/>
        <w:jc w:val="both"/>
      </w:pPr>
      <w:r w:rsidRPr="00594AB6">
        <w:rPr>
          <w:lang w:val="en-GB"/>
        </w:rPr>
        <w:tab/>
      </w:r>
      <w:r w:rsidR="00E24DE3">
        <w:t>1729282</w:t>
      </w:r>
    </w:p>
    <w:p w14:paraId="7ED9FB15" w14:textId="77777777" w:rsidR="00594AB6" w:rsidRDefault="00594AB6" w:rsidP="008E6A99">
      <w:pPr>
        <w:tabs>
          <w:tab w:val="left" w:pos="2977"/>
        </w:tabs>
        <w:spacing w:before="0"/>
        <w:ind w:left="0"/>
        <w:jc w:val="both"/>
      </w:pPr>
      <w:r>
        <w:tab/>
      </w:r>
      <w:r w:rsidR="009209CE">
        <w:t>Wesley.Ackah@student.hu.nl</w:t>
      </w:r>
    </w:p>
    <w:p w14:paraId="0B825369" w14:textId="77777777" w:rsidR="00594AB6" w:rsidRDefault="00594AB6" w:rsidP="008E6A99">
      <w:pPr>
        <w:tabs>
          <w:tab w:val="left" w:pos="2977"/>
        </w:tabs>
        <w:spacing w:before="0"/>
        <w:ind w:left="0"/>
        <w:jc w:val="both"/>
      </w:pPr>
    </w:p>
    <w:p w14:paraId="21C6A383" w14:textId="77777777" w:rsidR="00594AB6" w:rsidRDefault="00594AB6" w:rsidP="008E6A99">
      <w:pPr>
        <w:tabs>
          <w:tab w:val="left" w:pos="2977"/>
        </w:tabs>
        <w:spacing w:before="0"/>
        <w:ind w:left="0"/>
        <w:jc w:val="both"/>
      </w:pPr>
      <w:r>
        <w:t>Naam projectlid</w:t>
      </w:r>
      <w:r>
        <w:tab/>
      </w:r>
      <w:r w:rsidR="009209CE">
        <w:t>Stijn</w:t>
      </w:r>
      <w:r>
        <w:t xml:space="preserve"> </w:t>
      </w:r>
      <w:r w:rsidR="009209CE">
        <w:t>No</w:t>
      </w:r>
      <w:r w:rsidR="00B77D1A">
        <w:t>o</w:t>
      </w:r>
      <w:r w:rsidR="009209CE">
        <w:t>teboom</w:t>
      </w:r>
    </w:p>
    <w:p w14:paraId="5C7B8D30" w14:textId="77777777" w:rsidR="00B77D1A" w:rsidRDefault="00B77D1A" w:rsidP="008E6A99">
      <w:pPr>
        <w:tabs>
          <w:tab w:val="left" w:pos="2977"/>
        </w:tabs>
        <w:spacing w:before="0"/>
        <w:ind w:left="0"/>
        <w:jc w:val="both"/>
      </w:pPr>
      <w:r w:rsidRPr="00B77D1A">
        <w:tab/>
        <w:t>1713318</w:t>
      </w:r>
    </w:p>
    <w:p w14:paraId="0AE457E9" w14:textId="0E53606D" w:rsidR="00594AB6" w:rsidRDefault="00594AB6" w:rsidP="008E6A99">
      <w:pPr>
        <w:tabs>
          <w:tab w:val="left" w:pos="2977"/>
        </w:tabs>
        <w:spacing w:before="0"/>
        <w:ind w:left="0"/>
        <w:jc w:val="both"/>
      </w:pPr>
      <w:r>
        <w:tab/>
      </w:r>
      <w:r w:rsidR="009209CE">
        <w:t>Stijn.</w:t>
      </w:r>
      <w:r w:rsidR="00167CBF">
        <w:t>no</w:t>
      </w:r>
      <w:r w:rsidR="009209CE">
        <w:t>oteboom@student.hu.nl</w:t>
      </w:r>
    </w:p>
    <w:p w14:paraId="750D4794" w14:textId="77777777" w:rsidR="00594AB6" w:rsidRDefault="00594AB6" w:rsidP="008E6A99">
      <w:pPr>
        <w:spacing w:before="0" w:line="252" w:lineRule="auto"/>
        <w:ind w:left="0" w:right="0"/>
        <w:jc w:val="both"/>
      </w:pPr>
    </w:p>
    <w:p w14:paraId="197FF2FA" w14:textId="1B750DC7" w:rsidR="00594AB6" w:rsidRDefault="00594AB6" w:rsidP="008E6A99">
      <w:pPr>
        <w:tabs>
          <w:tab w:val="left" w:pos="2977"/>
        </w:tabs>
        <w:spacing w:before="0"/>
        <w:ind w:left="0"/>
        <w:jc w:val="both"/>
      </w:pPr>
      <w:bookmarkStart w:id="19" w:name="_Toc514514603"/>
      <w:bookmarkStart w:id="20" w:name="_Toc514517640"/>
      <w:bookmarkStart w:id="21" w:name="_Toc514694046"/>
      <w:bookmarkStart w:id="22" w:name="_Toc508885750"/>
      <w:bookmarkStart w:id="23" w:name="_Toc508885976"/>
      <w:bookmarkStart w:id="24" w:name="_Toc508886289"/>
      <w:bookmarkStart w:id="25" w:name="_Toc508886417"/>
      <w:bookmarkStart w:id="26" w:name="_Toc508886803"/>
      <w:bookmarkStart w:id="27" w:name="_Toc508886844"/>
      <w:bookmarkStart w:id="28" w:name="_Toc508886869"/>
      <w:bookmarkStart w:id="29" w:name="_Toc508887509"/>
      <w:bookmarkStart w:id="30" w:name="_Toc508887997"/>
      <w:bookmarkStart w:id="31" w:name="_Toc508888971"/>
      <w:bookmarkStart w:id="32" w:name="_Toc508889983"/>
      <w:bookmarkStart w:id="33" w:name="_Toc508890361"/>
      <w:bookmarkStart w:id="34" w:name="_Toc508890965"/>
      <w:bookmarkStart w:id="35" w:name="_Toc508891026"/>
      <w:r>
        <w:t>Naam projectlid</w:t>
      </w:r>
      <w:r>
        <w:tab/>
      </w:r>
      <w:r w:rsidR="00167CBF">
        <w:t>Olivier Hendriks</w:t>
      </w:r>
    </w:p>
    <w:p w14:paraId="5C991E2F" w14:textId="6B7BDCC8" w:rsidR="00594AB6" w:rsidRPr="009209CE" w:rsidRDefault="00594AB6" w:rsidP="008E6A99">
      <w:pPr>
        <w:tabs>
          <w:tab w:val="left" w:pos="2977"/>
        </w:tabs>
        <w:spacing w:before="0"/>
        <w:ind w:left="0"/>
        <w:jc w:val="both"/>
        <w:rPr>
          <w:rFonts w:asciiTheme="majorHAnsi" w:hAnsiTheme="majorHAnsi" w:cstheme="majorHAnsi"/>
          <w:szCs w:val="24"/>
        </w:rPr>
      </w:pPr>
      <w:r>
        <w:tab/>
      </w:r>
      <w:r w:rsidR="009209CE" w:rsidRPr="009209CE">
        <w:rPr>
          <w:rFonts w:asciiTheme="majorHAnsi" w:hAnsiTheme="majorHAnsi" w:cstheme="majorHAnsi"/>
          <w:color w:val="000000"/>
          <w:szCs w:val="24"/>
          <w:shd w:val="clear" w:color="auto" w:fill="FFFFFF"/>
        </w:rPr>
        <w:t>1</w:t>
      </w:r>
      <w:r w:rsidR="00167CBF">
        <w:rPr>
          <w:rFonts w:asciiTheme="majorHAnsi" w:hAnsiTheme="majorHAnsi" w:cstheme="majorHAnsi"/>
          <w:color w:val="000000"/>
          <w:szCs w:val="24"/>
          <w:shd w:val="clear" w:color="auto" w:fill="FFFFFF"/>
        </w:rPr>
        <w:t>668204</w:t>
      </w:r>
    </w:p>
    <w:p w14:paraId="7927E835" w14:textId="6A7F6B89" w:rsidR="00594AB6" w:rsidRDefault="00594AB6" w:rsidP="008E6A99">
      <w:pPr>
        <w:tabs>
          <w:tab w:val="left" w:pos="2977"/>
        </w:tabs>
        <w:spacing w:before="0"/>
        <w:ind w:left="0"/>
        <w:jc w:val="both"/>
      </w:pPr>
      <w:r>
        <w:tab/>
      </w:r>
      <w:r w:rsidR="00167CBF">
        <w:t>Olivier</w:t>
      </w:r>
      <w:r w:rsidR="009209CE" w:rsidRPr="009209CE">
        <w:t>.</w:t>
      </w:r>
      <w:r w:rsidR="00167CBF">
        <w:t>hendriks</w:t>
      </w:r>
      <w:r w:rsidR="009209CE" w:rsidRPr="009209CE">
        <w:t>@</w:t>
      </w:r>
      <w:r w:rsidR="009209CE">
        <w:t>student.hu.nl</w:t>
      </w:r>
    </w:p>
    <w:p w14:paraId="0B04321E" w14:textId="77777777" w:rsidR="00594AB6" w:rsidRDefault="00594AB6" w:rsidP="008E6A99">
      <w:pPr>
        <w:spacing w:before="0" w:after="240" w:line="252" w:lineRule="auto"/>
        <w:ind w:left="0" w:right="0"/>
        <w:jc w:val="both"/>
        <w:rPr>
          <w:rFonts w:asciiTheme="majorHAnsi" w:eastAsiaTheme="majorEastAsia" w:hAnsiTheme="majorHAnsi" w:cstheme="majorBidi"/>
          <w:caps/>
          <w:color w:val="FFFFFF" w:themeColor="background1"/>
          <w:kern w:val="0"/>
          <w:sz w:val="28"/>
          <w:szCs w:val="28"/>
        </w:rPr>
      </w:pPr>
      <w:r>
        <w:br w:type="page"/>
      </w:r>
    </w:p>
    <w:p w14:paraId="3B035BED" w14:textId="77777777" w:rsidR="00467925" w:rsidRDefault="00C77174" w:rsidP="008E6A99">
      <w:pPr>
        <w:pStyle w:val="Kop1"/>
        <w:numPr>
          <w:ilvl w:val="0"/>
          <w:numId w:val="0"/>
        </w:numPr>
        <w:ind w:left="74"/>
        <w:jc w:val="both"/>
      </w:pPr>
      <w:bookmarkStart w:id="36" w:name="_Toc8739037"/>
      <w:bookmarkStart w:id="37" w:name="_Toc21710574"/>
      <w:r>
        <w:lastRenderedPageBreak/>
        <w:t>I</w:t>
      </w:r>
      <w:r w:rsidR="00467925">
        <w:t>nleiding</w:t>
      </w:r>
      <w:bookmarkEnd w:id="19"/>
      <w:bookmarkEnd w:id="20"/>
      <w:bookmarkEnd w:id="21"/>
      <w:bookmarkEnd w:id="36"/>
      <w:bookmarkEnd w:id="37"/>
    </w:p>
    <w:p w14:paraId="0AEA6154" w14:textId="2FA700D4" w:rsidR="00F814FB" w:rsidRPr="00F814FB" w:rsidRDefault="00F814FB" w:rsidP="008E6A99">
      <w:pPr>
        <w:jc w:val="both"/>
      </w:pPr>
      <w:r>
        <w:br/>
      </w:r>
    </w:p>
    <w:p w14:paraId="5CA478E7" w14:textId="77777777" w:rsidR="00467925" w:rsidRDefault="00467925" w:rsidP="008E6A99">
      <w:pPr>
        <w:pStyle w:val="Kop1"/>
        <w:numPr>
          <w:ilvl w:val="0"/>
          <w:numId w:val="0"/>
        </w:numPr>
        <w:ind w:left="74"/>
        <w:jc w:val="both"/>
      </w:pPr>
      <w:bookmarkStart w:id="38" w:name="_Toc514514604"/>
      <w:bookmarkStart w:id="39" w:name="_Toc514517641"/>
      <w:bookmarkStart w:id="40" w:name="_Toc514694047"/>
      <w:bookmarkStart w:id="41" w:name="_Toc8739038"/>
      <w:bookmarkStart w:id="42" w:name="_Toc21710575"/>
      <w:r w:rsidRPr="001C192F">
        <w:t>Versiebeheer</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8"/>
      <w:bookmarkEnd w:id="39"/>
      <w:bookmarkEnd w:id="40"/>
      <w:bookmarkEnd w:id="41"/>
      <w:bookmarkEnd w:id="42"/>
    </w:p>
    <w:tbl>
      <w:tblPr>
        <w:tblStyle w:val="Gemiddeldelijst2-accent1"/>
        <w:tblW w:w="4924" w:type="pct"/>
        <w:tblInd w:w="10" w:type="dxa"/>
        <w:tblLook w:val="04A0" w:firstRow="1" w:lastRow="0" w:firstColumn="1" w:lastColumn="0" w:noHBand="0" w:noVBand="1"/>
      </w:tblPr>
      <w:tblGrid>
        <w:gridCol w:w="1550"/>
        <w:gridCol w:w="1573"/>
        <w:gridCol w:w="2242"/>
        <w:gridCol w:w="3853"/>
      </w:tblGrid>
      <w:tr w:rsidR="00467925" w14:paraId="085A53D2" w14:textId="77777777" w:rsidTr="00F814F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841" w:type="pct"/>
            <w:noWrap/>
          </w:tcPr>
          <w:p w14:paraId="2CBF2843" w14:textId="77777777" w:rsidR="00467925" w:rsidRDefault="00467925" w:rsidP="008E6A99">
            <w:pPr>
              <w:spacing w:before="0"/>
              <w:jc w:val="both"/>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Versie</w:t>
            </w:r>
          </w:p>
        </w:tc>
        <w:tc>
          <w:tcPr>
            <w:tcW w:w="853" w:type="pct"/>
          </w:tcPr>
          <w:p w14:paraId="3C784CDC" w14:textId="77777777" w:rsidR="00467925" w:rsidRDefault="00467925" w:rsidP="008E6A99">
            <w:pPr>
              <w:spacing w:before="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Datum</w:t>
            </w:r>
          </w:p>
        </w:tc>
        <w:tc>
          <w:tcPr>
            <w:tcW w:w="1216" w:type="pct"/>
          </w:tcPr>
          <w:p w14:paraId="6E296870" w14:textId="77777777" w:rsidR="00467925" w:rsidRDefault="00467925" w:rsidP="008E6A99">
            <w:pPr>
              <w:spacing w:before="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Status</w:t>
            </w:r>
          </w:p>
        </w:tc>
        <w:tc>
          <w:tcPr>
            <w:tcW w:w="2090" w:type="pct"/>
          </w:tcPr>
          <w:p w14:paraId="45988CB2" w14:textId="77777777" w:rsidR="00467925" w:rsidRDefault="00467925" w:rsidP="008E6A99">
            <w:pPr>
              <w:spacing w:before="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Opmerking</w:t>
            </w:r>
          </w:p>
        </w:tc>
      </w:tr>
      <w:tr w:rsidR="00467925" w14:paraId="3FC2A8C5" w14:textId="77777777" w:rsidTr="00F814F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841" w:type="pct"/>
            <w:noWrap/>
          </w:tcPr>
          <w:p w14:paraId="0C4E59E3" w14:textId="77777777" w:rsidR="00467925" w:rsidRDefault="009209CE" w:rsidP="008E6A99">
            <w:pPr>
              <w:spacing w:before="0"/>
              <w:jc w:val="both"/>
              <w:rPr>
                <w:rFonts w:asciiTheme="minorHAnsi" w:eastAsiaTheme="minorEastAsia" w:hAnsiTheme="minorHAnsi" w:cstheme="minorBidi"/>
                <w:color w:val="auto"/>
              </w:rPr>
            </w:pPr>
            <w:r>
              <w:rPr>
                <w:rFonts w:asciiTheme="minorHAnsi" w:eastAsiaTheme="minorEastAsia" w:hAnsiTheme="minorHAnsi" w:cstheme="minorBidi"/>
                <w:color w:val="auto"/>
              </w:rPr>
              <w:t>0.1</w:t>
            </w:r>
          </w:p>
        </w:tc>
        <w:tc>
          <w:tcPr>
            <w:tcW w:w="853" w:type="pct"/>
          </w:tcPr>
          <w:p w14:paraId="34DB0E97" w14:textId="14102C11" w:rsidR="00467925" w:rsidRDefault="00167CBF" w:rsidP="008E6A99">
            <w:pPr>
              <w:spacing w:before="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20</w:t>
            </w:r>
            <w:r w:rsidR="00F814FB">
              <w:rPr>
                <w:rFonts w:asciiTheme="minorHAnsi" w:eastAsiaTheme="minorEastAsia" w:hAnsiTheme="minorHAnsi" w:cstheme="minorBidi"/>
                <w:color w:val="auto"/>
              </w:rPr>
              <w:t>-0</w:t>
            </w:r>
            <w:r>
              <w:rPr>
                <w:rFonts w:asciiTheme="minorHAnsi" w:eastAsiaTheme="minorEastAsia" w:hAnsiTheme="minorHAnsi" w:cstheme="minorBidi"/>
                <w:color w:val="auto"/>
              </w:rPr>
              <w:t>9</w:t>
            </w:r>
            <w:r w:rsidR="00467925" w:rsidRPr="7F1F7498">
              <w:rPr>
                <w:rFonts w:asciiTheme="minorHAnsi" w:eastAsiaTheme="minorEastAsia" w:hAnsiTheme="minorHAnsi" w:cstheme="minorBidi"/>
                <w:color w:val="auto"/>
              </w:rPr>
              <w:t>-201</w:t>
            </w:r>
            <w:r w:rsidR="009209CE">
              <w:rPr>
                <w:rFonts w:asciiTheme="minorHAnsi" w:eastAsiaTheme="minorEastAsia" w:hAnsiTheme="minorHAnsi" w:cstheme="minorBidi"/>
                <w:color w:val="auto"/>
              </w:rPr>
              <w:t>9</w:t>
            </w:r>
          </w:p>
        </w:tc>
        <w:tc>
          <w:tcPr>
            <w:tcW w:w="1216" w:type="pct"/>
          </w:tcPr>
          <w:p w14:paraId="52CB8860" w14:textId="7844E8F3" w:rsidR="00467925" w:rsidRDefault="00167CBF" w:rsidP="008E6A99">
            <w:pPr>
              <w:spacing w:before="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Opgezet</w:t>
            </w:r>
          </w:p>
        </w:tc>
        <w:tc>
          <w:tcPr>
            <w:tcW w:w="2090" w:type="pct"/>
          </w:tcPr>
          <w:p w14:paraId="653BBCB0" w14:textId="315F13DB" w:rsidR="00467925" w:rsidRDefault="00167CBF" w:rsidP="008E6A99">
            <w:pPr>
              <w:spacing w:before="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Skelet FO opgezet</w:t>
            </w:r>
          </w:p>
        </w:tc>
      </w:tr>
      <w:tr w:rsidR="008F1A26" w14:paraId="72FD2C97" w14:textId="77777777" w:rsidTr="00F814FB">
        <w:trPr>
          <w:trHeight w:val="322"/>
        </w:trPr>
        <w:tc>
          <w:tcPr>
            <w:cnfStyle w:val="001000000000" w:firstRow="0" w:lastRow="0" w:firstColumn="1" w:lastColumn="0" w:oddVBand="0" w:evenVBand="0" w:oddHBand="0" w:evenHBand="0" w:firstRowFirstColumn="0" w:firstRowLastColumn="0" w:lastRowFirstColumn="0" w:lastRowLastColumn="0"/>
            <w:tcW w:w="841" w:type="pct"/>
            <w:noWrap/>
          </w:tcPr>
          <w:p w14:paraId="6C0E9A99" w14:textId="3D0AD05B" w:rsidR="008F1A26" w:rsidRDefault="008F1A26" w:rsidP="008E6A99">
            <w:pPr>
              <w:spacing w:before="0"/>
              <w:jc w:val="both"/>
            </w:pPr>
            <w:r>
              <w:t>1.0</w:t>
            </w:r>
          </w:p>
        </w:tc>
        <w:tc>
          <w:tcPr>
            <w:tcW w:w="853" w:type="pct"/>
          </w:tcPr>
          <w:p w14:paraId="074DE21C" w14:textId="54748F4C" w:rsidR="008F1A26" w:rsidRDefault="008F1A26" w:rsidP="008E6A99">
            <w:pPr>
              <w:spacing w:before="0"/>
              <w:jc w:val="both"/>
              <w:cnfStyle w:val="000000000000" w:firstRow="0" w:lastRow="0" w:firstColumn="0" w:lastColumn="0" w:oddVBand="0" w:evenVBand="0" w:oddHBand="0" w:evenHBand="0" w:firstRowFirstColumn="0" w:firstRowLastColumn="0" w:lastRowFirstColumn="0" w:lastRowLastColumn="0"/>
            </w:pPr>
            <w:r>
              <w:t>10-10-19</w:t>
            </w:r>
          </w:p>
        </w:tc>
        <w:tc>
          <w:tcPr>
            <w:tcW w:w="1216" w:type="pct"/>
          </w:tcPr>
          <w:p w14:paraId="51E80FD5" w14:textId="3B0C76E2" w:rsidR="008F1A26" w:rsidRDefault="008F1A26" w:rsidP="008E6A99">
            <w:pPr>
              <w:spacing w:before="0"/>
              <w:jc w:val="both"/>
              <w:cnfStyle w:val="000000000000" w:firstRow="0" w:lastRow="0" w:firstColumn="0" w:lastColumn="0" w:oddVBand="0" w:evenVBand="0" w:oddHBand="0" w:evenHBand="0" w:firstRowFirstColumn="0" w:firstRowLastColumn="0" w:lastRowFirstColumn="0" w:lastRowLastColumn="0"/>
            </w:pPr>
            <w:r>
              <w:t>Definitieve versie</w:t>
            </w:r>
          </w:p>
        </w:tc>
        <w:tc>
          <w:tcPr>
            <w:tcW w:w="2090" w:type="pct"/>
          </w:tcPr>
          <w:p w14:paraId="4EB4390B" w14:textId="68399A22" w:rsidR="008F1A26" w:rsidRDefault="008F1A26" w:rsidP="008E6A99">
            <w:pPr>
              <w:spacing w:before="0"/>
              <w:jc w:val="both"/>
              <w:cnfStyle w:val="000000000000" w:firstRow="0" w:lastRow="0" w:firstColumn="0" w:lastColumn="0" w:oddVBand="0" w:evenVBand="0" w:oddHBand="0" w:evenHBand="0" w:firstRowFirstColumn="0" w:firstRowLastColumn="0" w:lastRowFirstColumn="0" w:lastRowLastColumn="0"/>
            </w:pPr>
            <w:r>
              <w:t>-</w:t>
            </w:r>
          </w:p>
        </w:tc>
      </w:tr>
    </w:tbl>
    <w:p w14:paraId="29D15892" w14:textId="77777777" w:rsidR="00467925" w:rsidRDefault="00467925" w:rsidP="008E6A99">
      <w:pPr>
        <w:spacing w:before="0" w:line="252" w:lineRule="auto"/>
        <w:ind w:left="0" w:right="0"/>
        <w:jc w:val="both"/>
      </w:pPr>
    </w:p>
    <w:p w14:paraId="5F3FAC0F" w14:textId="77777777" w:rsidR="00467925" w:rsidRDefault="00467925" w:rsidP="008E6A99">
      <w:pPr>
        <w:pStyle w:val="Kop1"/>
        <w:numPr>
          <w:ilvl w:val="0"/>
          <w:numId w:val="0"/>
        </w:numPr>
        <w:ind w:left="74"/>
        <w:jc w:val="both"/>
      </w:pPr>
      <w:bookmarkStart w:id="43" w:name="_Toc508885751"/>
      <w:bookmarkStart w:id="44" w:name="_Toc508885977"/>
      <w:bookmarkStart w:id="45" w:name="_Toc508886290"/>
      <w:bookmarkStart w:id="46" w:name="_Toc508886418"/>
      <w:bookmarkStart w:id="47" w:name="_Toc508886804"/>
      <w:bookmarkStart w:id="48" w:name="_Toc508886845"/>
      <w:bookmarkStart w:id="49" w:name="_Toc508886870"/>
      <w:bookmarkStart w:id="50" w:name="_Toc508887510"/>
      <w:bookmarkStart w:id="51" w:name="_Toc508887998"/>
      <w:bookmarkStart w:id="52" w:name="_Toc508888972"/>
      <w:bookmarkStart w:id="53" w:name="_Toc508889984"/>
      <w:bookmarkStart w:id="54" w:name="_Toc508890362"/>
      <w:bookmarkStart w:id="55" w:name="_Toc508890966"/>
      <w:bookmarkStart w:id="56" w:name="_Toc508891027"/>
      <w:bookmarkStart w:id="57" w:name="_Toc514514605"/>
      <w:bookmarkStart w:id="58" w:name="_Toc514517642"/>
      <w:bookmarkStart w:id="59" w:name="_Toc514694048"/>
      <w:bookmarkStart w:id="60" w:name="_Toc8739039"/>
      <w:bookmarkStart w:id="61" w:name="_Toc21710576"/>
      <w:r>
        <w:t>Distributielijst</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tbl>
      <w:tblPr>
        <w:tblStyle w:val="Gemiddeldelijst2-accent1"/>
        <w:tblW w:w="4913" w:type="pct"/>
        <w:tblInd w:w="20" w:type="dxa"/>
        <w:tblLook w:val="04A0" w:firstRow="1" w:lastRow="0" w:firstColumn="1" w:lastColumn="0" w:noHBand="0" w:noVBand="1"/>
      </w:tblPr>
      <w:tblGrid>
        <w:gridCol w:w="1549"/>
        <w:gridCol w:w="1567"/>
        <w:gridCol w:w="2237"/>
        <w:gridCol w:w="3844"/>
      </w:tblGrid>
      <w:tr w:rsidR="00467925" w14:paraId="4C4602D2" w14:textId="77777777" w:rsidTr="009209CE">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842" w:type="pct"/>
            <w:noWrap/>
          </w:tcPr>
          <w:p w14:paraId="28B89F2E" w14:textId="77777777" w:rsidR="00467925" w:rsidRDefault="00467925" w:rsidP="008E6A99">
            <w:pPr>
              <w:spacing w:before="0"/>
              <w:jc w:val="both"/>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Versie</w:t>
            </w:r>
          </w:p>
        </w:tc>
        <w:tc>
          <w:tcPr>
            <w:tcW w:w="852" w:type="pct"/>
          </w:tcPr>
          <w:p w14:paraId="4DBF787C" w14:textId="77777777" w:rsidR="00467925" w:rsidRDefault="00467925" w:rsidP="008E6A99">
            <w:pPr>
              <w:spacing w:before="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Datum</w:t>
            </w:r>
          </w:p>
        </w:tc>
        <w:tc>
          <w:tcPr>
            <w:tcW w:w="1216" w:type="pct"/>
          </w:tcPr>
          <w:p w14:paraId="457DFF8B" w14:textId="77777777" w:rsidR="00467925" w:rsidRDefault="00467925" w:rsidP="008E6A99">
            <w:pPr>
              <w:spacing w:before="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Naam</w:t>
            </w:r>
          </w:p>
        </w:tc>
        <w:tc>
          <w:tcPr>
            <w:tcW w:w="2090" w:type="pct"/>
          </w:tcPr>
          <w:p w14:paraId="0DC150D0" w14:textId="77777777" w:rsidR="00467925" w:rsidRDefault="00467925" w:rsidP="008E6A99">
            <w:pPr>
              <w:spacing w:before="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7F1F7498">
              <w:rPr>
                <w:rFonts w:asciiTheme="minorHAnsi" w:eastAsiaTheme="minorEastAsia" w:hAnsiTheme="minorHAnsi" w:cstheme="minorBidi"/>
                <w:color w:val="auto"/>
                <w:sz w:val="22"/>
                <w:szCs w:val="22"/>
              </w:rPr>
              <w:t>Functie</w:t>
            </w:r>
          </w:p>
        </w:tc>
      </w:tr>
      <w:tr w:rsidR="00467925" w14:paraId="01E69891" w14:textId="77777777" w:rsidTr="009209CE">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842" w:type="pct"/>
            <w:noWrap/>
          </w:tcPr>
          <w:p w14:paraId="34E7022A" w14:textId="77777777" w:rsidR="00467925" w:rsidRDefault="009209CE" w:rsidP="008E6A99">
            <w:pPr>
              <w:spacing w:before="0"/>
              <w:jc w:val="both"/>
              <w:rPr>
                <w:rFonts w:asciiTheme="minorHAnsi" w:eastAsiaTheme="minorEastAsia" w:hAnsiTheme="minorHAnsi" w:cstheme="minorBidi"/>
                <w:color w:val="auto"/>
              </w:rPr>
            </w:pPr>
            <w:r>
              <w:rPr>
                <w:rFonts w:asciiTheme="minorHAnsi" w:eastAsiaTheme="minorEastAsia" w:hAnsiTheme="minorHAnsi" w:cstheme="minorBidi"/>
                <w:color w:val="auto"/>
              </w:rPr>
              <w:t>0.1</w:t>
            </w:r>
          </w:p>
        </w:tc>
        <w:tc>
          <w:tcPr>
            <w:tcW w:w="852" w:type="pct"/>
          </w:tcPr>
          <w:p w14:paraId="1D4AD0DD" w14:textId="36567443" w:rsidR="00467925" w:rsidRDefault="00167CBF" w:rsidP="008E6A99">
            <w:pPr>
              <w:spacing w:before="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1216" w:type="pct"/>
          </w:tcPr>
          <w:p w14:paraId="5A3B6C53" w14:textId="5DED6A7B" w:rsidR="00467925" w:rsidRDefault="00167CBF" w:rsidP="008E6A99">
            <w:pPr>
              <w:spacing w:before="0"/>
              <w:ind w:left="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2090" w:type="pct"/>
          </w:tcPr>
          <w:p w14:paraId="34B79547" w14:textId="3A677F5B" w:rsidR="00467925" w:rsidRDefault="00167CBF" w:rsidP="008E6A99">
            <w:pPr>
              <w:spacing w:before="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0677A901" w14:textId="77777777" w:rsidR="00F814FB" w:rsidRDefault="00F814FB" w:rsidP="008E6A99">
      <w:pPr>
        <w:spacing w:before="0" w:after="240" w:line="252" w:lineRule="auto"/>
        <w:ind w:left="0" w:right="0"/>
        <w:jc w:val="both"/>
      </w:pPr>
    </w:p>
    <w:p w14:paraId="379B32EE" w14:textId="77777777" w:rsidR="00F814FB" w:rsidRDefault="00F814FB" w:rsidP="008E6A99">
      <w:pPr>
        <w:spacing w:before="0" w:after="240" w:line="252" w:lineRule="auto"/>
        <w:ind w:left="0" w:right="0"/>
        <w:jc w:val="both"/>
      </w:pPr>
      <w:r>
        <w:br w:type="page"/>
      </w:r>
    </w:p>
    <w:sdt>
      <w:sdtPr>
        <w:rPr>
          <w:rFonts w:asciiTheme="minorHAnsi" w:eastAsiaTheme="minorEastAsia" w:hAnsiTheme="minorHAnsi" w:cstheme="minorBidi"/>
          <w:caps w:val="0"/>
          <w:color w:val="auto"/>
          <w:kern w:val="22"/>
          <w:sz w:val="24"/>
          <w:szCs w:val="22"/>
        </w:rPr>
        <w:id w:val="-1619600826"/>
        <w:docPartObj>
          <w:docPartGallery w:val="Table of Contents"/>
          <w:docPartUnique/>
        </w:docPartObj>
      </w:sdtPr>
      <w:sdtEndPr>
        <w:rPr>
          <w:b/>
          <w:bCs/>
        </w:rPr>
      </w:sdtEndPr>
      <w:sdtContent>
        <w:p w14:paraId="3A0EBB8B" w14:textId="3844A33A" w:rsidR="00801C06" w:rsidRDefault="00801C06" w:rsidP="008E6A99">
          <w:pPr>
            <w:pStyle w:val="Kopvaninhoudsopgave"/>
            <w:numPr>
              <w:ilvl w:val="0"/>
              <w:numId w:val="0"/>
            </w:numPr>
            <w:ind w:left="434" w:hanging="360"/>
            <w:jc w:val="both"/>
          </w:pPr>
          <w:r>
            <w:t>Inhoud</w:t>
          </w:r>
        </w:p>
        <w:p w14:paraId="43FD1A01" w14:textId="26C4C5A3" w:rsidR="00B82AE3" w:rsidRDefault="00801C06" w:rsidP="008E6A99">
          <w:pPr>
            <w:pStyle w:val="Inhopg1"/>
            <w:jc w:val="both"/>
            <w:rPr>
              <w:b w:val="0"/>
              <w:bCs w:val="0"/>
              <w:noProof/>
              <w:kern w:val="0"/>
              <w:sz w:val="22"/>
              <w:szCs w:val="22"/>
              <w:lang w:eastAsia="nl-NL"/>
            </w:rPr>
          </w:pPr>
          <w:r>
            <w:fldChar w:fldCharType="begin"/>
          </w:r>
          <w:r>
            <w:instrText xml:space="preserve"> TOC \o "1-3" \h \z \u </w:instrText>
          </w:r>
          <w:r>
            <w:fldChar w:fldCharType="separate"/>
          </w:r>
          <w:hyperlink w:anchor="_Toc21710573" w:history="1">
            <w:r w:rsidR="00B82AE3" w:rsidRPr="003C1B28">
              <w:rPr>
                <w:rStyle w:val="Hyperlink"/>
                <w:noProof/>
              </w:rPr>
              <w:t>Algemene Informatie</w:t>
            </w:r>
            <w:r w:rsidR="00B82AE3">
              <w:rPr>
                <w:noProof/>
                <w:webHidden/>
              </w:rPr>
              <w:tab/>
            </w:r>
            <w:r w:rsidR="00B82AE3">
              <w:rPr>
                <w:noProof/>
                <w:webHidden/>
              </w:rPr>
              <w:fldChar w:fldCharType="begin"/>
            </w:r>
            <w:r w:rsidR="00B82AE3">
              <w:rPr>
                <w:noProof/>
                <w:webHidden/>
              </w:rPr>
              <w:instrText xml:space="preserve"> PAGEREF _Toc21710573 \h </w:instrText>
            </w:r>
            <w:r w:rsidR="00B82AE3">
              <w:rPr>
                <w:noProof/>
                <w:webHidden/>
              </w:rPr>
            </w:r>
            <w:r w:rsidR="00B82AE3">
              <w:rPr>
                <w:noProof/>
                <w:webHidden/>
              </w:rPr>
              <w:fldChar w:fldCharType="separate"/>
            </w:r>
            <w:r w:rsidR="00B82AE3">
              <w:rPr>
                <w:noProof/>
                <w:webHidden/>
              </w:rPr>
              <w:t>2</w:t>
            </w:r>
            <w:r w:rsidR="00B82AE3">
              <w:rPr>
                <w:noProof/>
                <w:webHidden/>
              </w:rPr>
              <w:fldChar w:fldCharType="end"/>
            </w:r>
          </w:hyperlink>
        </w:p>
        <w:p w14:paraId="5FDB7A38" w14:textId="6ED22AC1" w:rsidR="00B82AE3" w:rsidRDefault="00B82AE3" w:rsidP="008E6A99">
          <w:pPr>
            <w:pStyle w:val="Inhopg1"/>
            <w:jc w:val="both"/>
            <w:rPr>
              <w:b w:val="0"/>
              <w:bCs w:val="0"/>
              <w:noProof/>
              <w:kern w:val="0"/>
              <w:sz w:val="22"/>
              <w:szCs w:val="22"/>
              <w:lang w:eastAsia="nl-NL"/>
            </w:rPr>
          </w:pPr>
          <w:hyperlink w:anchor="_Toc21710574" w:history="1">
            <w:r w:rsidRPr="003C1B28">
              <w:rPr>
                <w:rStyle w:val="Hyperlink"/>
                <w:noProof/>
              </w:rPr>
              <w:t>Inleiding</w:t>
            </w:r>
            <w:r>
              <w:rPr>
                <w:noProof/>
                <w:webHidden/>
              </w:rPr>
              <w:tab/>
            </w:r>
            <w:r>
              <w:rPr>
                <w:noProof/>
                <w:webHidden/>
              </w:rPr>
              <w:fldChar w:fldCharType="begin"/>
            </w:r>
            <w:r>
              <w:rPr>
                <w:noProof/>
                <w:webHidden/>
              </w:rPr>
              <w:instrText xml:space="preserve"> PAGEREF _Toc21710574 \h </w:instrText>
            </w:r>
            <w:r>
              <w:rPr>
                <w:noProof/>
                <w:webHidden/>
              </w:rPr>
            </w:r>
            <w:r>
              <w:rPr>
                <w:noProof/>
                <w:webHidden/>
              </w:rPr>
              <w:fldChar w:fldCharType="separate"/>
            </w:r>
            <w:r>
              <w:rPr>
                <w:noProof/>
                <w:webHidden/>
              </w:rPr>
              <w:t>3</w:t>
            </w:r>
            <w:r>
              <w:rPr>
                <w:noProof/>
                <w:webHidden/>
              </w:rPr>
              <w:fldChar w:fldCharType="end"/>
            </w:r>
          </w:hyperlink>
        </w:p>
        <w:p w14:paraId="01EC98BB" w14:textId="5E7E9A8A" w:rsidR="00B82AE3" w:rsidRDefault="00B82AE3" w:rsidP="008E6A99">
          <w:pPr>
            <w:pStyle w:val="Inhopg1"/>
            <w:jc w:val="both"/>
            <w:rPr>
              <w:b w:val="0"/>
              <w:bCs w:val="0"/>
              <w:noProof/>
              <w:kern w:val="0"/>
              <w:sz w:val="22"/>
              <w:szCs w:val="22"/>
              <w:lang w:eastAsia="nl-NL"/>
            </w:rPr>
          </w:pPr>
          <w:hyperlink w:anchor="_Toc21710575" w:history="1">
            <w:r w:rsidRPr="003C1B28">
              <w:rPr>
                <w:rStyle w:val="Hyperlink"/>
                <w:noProof/>
              </w:rPr>
              <w:t>Versiebeheer</w:t>
            </w:r>
            <w:r>
              <w:rPr>
                <w:noProof/>
                <w:webHidden/>
              </w:rPr>
              <w:tab/>
            </w:r>
            <w:r>
              <w:rPr>
                <w:noProof/>
                <w:webHidden/>
              </w:rPr>
              <w:fldChar w:fldCharType="begin"/>
            </w:r>
            <w:r>
              <w:rPr>
                <w:noProof/>
                <w:webHidden/>
              </w:rPr>
              <w:instrText xml:space="preserve"> PAGEREF _Toc21710575 \h </w:instrText>
            </w:r>
            <w:r>
              <w:rPr>
                <w:noProof/>
                <w:webHidden/>
              </w:rPr>
            </w:r>
            <w:r>
              <w:rPr>
                <w:noProof/>
                <w:webHidden/>
              </w:rPr>
              <w:fldChar w:fldCharType="separate"/>
            </w:r>
            <w:r>
              <w:rPr>
                <w:noProof/>
                <w:webHidden/>
              </w:rPr>
              <w:t>3</w:t>
            </w:r>
            <w:r>
              <w:rPr>
                <w:noProof/>
                <w:webHidden/>
              </w:rPr>
              <w:fldChar w:fldCharType="end"/>
            </w:r>
          </w:hyperlink>
        </w:p>
        <w:p w14:paraId="6CABDE00" w14:textId="3DC887B5" w:rsidR="00B82AE3" w:rsidRDefault="00B82AE3" w:rsidP="008E6A99">
          <w:pPr>
            <w:pStyle w:val="Inhopg1"/>
            <w:jc w:val="both"/>
            <w:rPr>
              <w:b w:val="0"/>
              <w:bCs w:val="0"/>
              <w:noProof/>
              <w:kern w:val="0"/>
              <w:sz w:val="22"/>
              <w:szCs w:val="22"/>
              <w:lang w:eastAsia="nl-NL"/>
            </w:rPr>
          </w:pPr>
          <w:hyperlink w:anchor="_Toc21710576" w:history="1">
            <w:r w:rsidRPr="003C1B28">
              <w:rPr>
                <w:rStyle w:val="Hyperlink"/>
                <w:noProof/>
              </w:rPr>
              <w:t>Distributielijst</w:t>
            </w:r>
            <w:r>
              <w:rPr>
                <w:noProof/>
                <w:webHidden/>
              </w:rPr>
              <w:tab/>
            </w:r>
            <w:r>
              <w:rPr>
                <w:noProof/>
                <w:webHidden/>
              </w:rPr>
              <w:fldChar w:fldCharType="begin"/>
            </w:r>
            <w:r>
              <w:rPr>
                <w:noProof/>
                <w:webHidden/>
              </w:rPr>
              <w:instrText xml:space="preserve"> PAGEREF _Toc21710576 \h </w:instrText>
            </w:r>
            <w:r>
              <w:rPr>
                <w:noProof/>
                <w:webHidden/>
              </w:rPr>
            </w:r>
            <w:r>
              <w:rPr>
                <w:noProof/>
                <w:webHidden/>
              </w:rPr>
              <w:fldChar w:fldCharType="separate"/>
            </w:r>
            <w:r>
              <w:rPr>
                <w:noProof/>
                <w:webHidden/>
              </w:rPr>
              <w:t>3</w:t>
            </w:r>
            <w:r>
              <w:rPr>
                <w:noProof/>
                <w:webHidden/>
              </w:rPr>
              <w:fldChar w:fldCharType="end"/>
            </w:r>
          </w:hyperlink>
        </w:p>
        <w:p w14:paraId="18709C51" w14:textId="12109B95" w:rsidR="00B82AE3" w:rsidRDefault="00B82AE3" w:rsidP="008E6A99">
          <w:pPr>
            <w:pStyle w:val="Inhopg1"/>
            <w:jc w:val="both"/>
            <w:rPr>
              <w:b w:val="0"/>
              <w:bCs w:val="0"/>
              <w:noProof/>
              <w:kern w:val="0"/>
              <w:sz w:val="22"/>
              <w:szCs w:val="22"/>
              <w:lang w:eastAsia="nl-NL"/>
            </w:rPr>
          </w:pPr>
          <w:hyperlink w:anchor="_Toc21710577" w:history="1">
            <w:r w:rsidRPr="003C1B28">
              <w:rPr>
                <w:rStyle w:val="Hyperlink"/>
                <w:noProof/>
              </w:rPr>
              <w:t>1.</w:t>
            </w:r>
            <w:r>
              <w:rPr>
                <w:b w:val="0"/>
                <w:bCs w:val="0"/>
                <w:noProof/>
                <w:kern w:val="0"/>
                <w:sz w:val="22"/>
                <w:szCs w:val="22"/>
                <w:lang w:eastAsia="nl-NL"/>
              </w:rPr>
              <w:tab/>
            </w:r>
            <w:r w:rsidRPr="003C1B28">
              <w:rPr>
                <w:rStyle w:val="Hyperlink"/>
                <w:noProof/>
              </w:rPr>
              <w:t>Overzicht</w:t>
            </w:r>
            <w:r>
              <w:rPr>
                <w:noProof/>
                <w:webHidden/>
              </w:rPr>
              <w:tab/>
            </w:r>
            <w:r>
              <w:rPr>
                <w:noProof/>
                <w:webHidden/>
              </w:rPr>
              <w:fldChar w:fldCharType="begin"/>
            </w:r>
            <w:r>
              <w:rPr>
                <w:noProof/>
                <w:webHidden/>
              </w:rPr>
              <w:instrText xml:space="preserve"> PAGEREF _Toc21710577 \h </w:instrText>
            </w:r>
            <w:r>
              <w:rPr>
                <w:noProof/>
                <w:webHidden/>
              </w:rPr>
            </w:r>
            <w:r>
              <w:rPr>
                <w:noProof/>
                <w:webHidden/>
              </w:rPr>
              <w:fldChar w:fldCharType="separate"/>
            </w:r>
            <w:r>
              <w:rPr>
                <w:noProof/>
                <w:webHidden/>
              </w:rPr>
              <w:t>5</w:t>
            </w:r>
            <w:r>
              <w:rPr>
                <w:noProof/>
                <w:webHidden/>
              </w:rPr>
              <w:fldChar w:fldCharType="end"/>
            </w:r>
          </w:hyperlink>
        </w:p>
        <w:p w14:paraId="332992A3" w14:textId="53B0F7C9" w:rsidR="00B82AE3" w:rsidRDefault="00B82AE3" w:rsidP="008E6A99">
          <w:pPr>
            <w:pStyle w:val="Inhopg2"/>
            <w:tabs>
              <w:tab w:val="right" w:leader="dot" w:pos="9350"/>
            </w:tabs>
            <w:jc w:val="both"/>
            <w:rPr>
              <w:b w:val="0"/>
              <w:bCs w:val="0"/>
              <w:noProof/>
              <w:kern w:val="0"/>
              <w:lang w:eastAsia="nl-NL"/>
            </w:rPr>
          </w:pPr>
          <w:hyperlink w:anchor="_Toc21710578" w:history="1">
            <w:r w:rsidRPr="003C1B28">
              <w:rPr>
                <w:rStyle w:val="Hyperlink"/>
                <w:noProof/>
              </w:rPr>
              <w:t>Casus</w:t>
            </w:r>
            <w:r>
              <w:rPr>
                <w:noProof/>
                <w:webHidden/>
              </w:rPr>
              <w:tab/>
            </w:r>
            <w:r>
              <w:rPr>
                <w:noProof/>
                <w:webHidden/>
              </w:rPr>
              <w:fldChar w:fldCharType="begin"/>
            </w:r>
            <w:r>
              <w:rPr>
                <w:noProof/>
                <w:webHidden/>
              </w:rPr>
              <w:instrText xml:space="preserve"> PAGEREF _Toc21710578 \h </w:instrText>
            </w:r>
            <w:r>
              <w:rPr>
                <w:noProof/>
                <w:webHidden/>
              </w:rPr>
            </w:r>
            <w:r>
              <w:rPr>
                <w:noProof/>
                <w:webHidden/>
              </w:rPr>
              <w:fldChar w:fldCharType="separate"/>
            </w:r>
            <w:r>
              <w:rPr>
                <w:noProof/>
                <w:webHidden/>
              </w:rPr>
              <w:t>5</w:t>
            </w:r>
            <w:r>
              <w:rPr>
                <w:noProof/>
                <w:webHidden/>
              </w:rPr>
              <w:fldChar w:fldCharType="end"/>
            </w:r>
          </w:hyperlink>
        </w:p>
        <w:p w14:paraId="5CEB4E6E" w14:textId="2BB44A2A" w:rsidR="00B82AE3" w:rsidRDefault="00B82AE3" w:rsidP="008E6A99">
          <w:pPr>
            <w:pStyle w:val="Inhopg1"/>
            <w:jc w:val="both"/>
            <w:rPr>
              <w:b w:val="0"/>
              <w:bCs w:val="0"/>
              <w:noProof/>
              <w:kern w:val="0"/>
              <w:sz w:val="22"/>
              <w:szCs w:val="22"/>
              <w:lang w:eastAsia="nl-NL"/>
            </w:rPr>
          </w:pPr>
          <w:hyperlink w:anchor="_Toc21710579" w:history="1">
            <w:r w:rsidRPr="003C1B28">
              <w:rPr>
                <w:rStyle w:val="Hyperlink"/>
                <w:noProof/>
              </w:rPr>
              <w:t>2.</w:t>
            </w:r>
            <w:r>
              <w:rPr>
                <w:b w:val="0"/>
                <w:bCs w:val="0"/>
                <w:noProof/>
                <w:kern w:val="0"/>
                <w:sz w:val="22"/>
                <w:szCs w:val="22"/>
                <w:lang w:eastAsia="nl-NL"/>
              </w:rPr>
              <w:tab/>
            </w:r>
            <w:r w:rsidRPr="003C1B28">
              <w:rPr>
                <w:rStyle w:val="Hyperlink"/>
                <w:noProof/>
              </w:rPr>
              <w:t>Requirementsanalyse &amp; Design</w:t>
            </w:r>
            <w:r>
              <w:rPr>
                <w:noProof/>
                <w:webHidden/>
              </w:rPr>
              <w:tab/>
            </w:r>
            <w:r>
              <w:rPr>
                <w:noProof/>
                <w:webHidden/>
              </w:rPr>
              <w:fldChar w:fldCharType="begin"/>
            </w:r>
            <w:r>
              <w:rPr>
                <w:noProof/>
                <w:webHidden/>
              </w:rPr>
              <w:instrText xml:space="preserve"> PAGEREF _Toc21710579 \h </w:instrText>
            </w:r>
            <w:r>
              <w:rPr>
                <w:noProof/>
                <w:webHidden/>
              </w:rPr>
            </w:r>
            <w:r>
              <w:rPr>
                <w:noProof/>
                <w:webHidden/>
              </w:rPr>
              <w:fldChar w:fldCharType="separate"/>
            </w:r>
            <w:r>
              <w:rPr>
                <w:noProof/>
                <w:webHidden/>
              </w:rPr>
              <w:t>6</w:t>
            </w:r>
            <w:r>
              <w:rPr>
                <w:noProof/>
                <w:webHidden/>
              </w:rPr>
              <w:fldChar w:fldCharType="end"/>
            </w:r>
          </w:hyperlink>
        </w:p>
        <w:p w14:paraId="4A2CBC49" w14:textId="1C1E64B3" w:rsidR="00B82AE3" w:rsidRDefault="00B82AE3" w:rsidP="008E6A99">
          <w:pPr>
            <w:pStyle w:val="Inhopg2"/>
            <w:tabs>
              <w:tab w:val="right" w:leader="dot" w:pos="9350"/>
            </w:tabs>
            <w:jc w:val="both"/>
            <w:rPr>
              <w:b w:val="0"/>
              <w:bCs w:val="0"/>
              <w:noProof/>
              <w:kern w:val="0"/>
              <w:lang w:eastAsia="nl-NL"/>
            </w:rPr>
          </w:pPr>
          <w:hyperlink w:anchor="_Toc21710580" w:history="1">
            <w:r w:rsidRPr="003C1B28">
              <w:rPr>
                <w:rStyle w:val="Hyperlink"/>
                <w:noProof/>
              </w:rPr>
              <w:t>Use case diagram</w:t>
            </w:r>
            <w:r>
              <w:rPr>
                <w:noProof/>
                <w:webHidden/>
              </w:rPr>
              <w:tab/>
            </w:r>
            <w:r>
              <w:rPr>
                <w:noProof/>
                <w:webHidden/>
              </w:rPr>
              <w:fldChar w:fldCharType="begin"/>
            </w:r>
            <w:r>
              <w:rPr>
                <w:noProof/>
                <w:webHidden/>
              </w:rPr>
              <w:instrText xml:space="preserve"> PAGEREF _Toc21710580 \h </w:instrText>
            </w:r>
            <w:r>
              <w:rPr>
                <w:noProof/>
                <w:webHidden/>
              </w:rPr>
            </w:r>
            <w:r>
              <w:rPr>
                <w:noProof/>
                <w:webHidden/>
              </w:rPr>
              <w:fldChar w:fldCharType="separate"/>
            </w:r>
            <w:r>
              <w:rPr>
                <w:noProof/>
                <w:webHidden/>
              </w:rPr>
              <w:t>6</w:t>
            </w:r>
            <w:r>
              <w:rPr>
                <w:noProof/>
                <w:webHidden/>
              </w:rPr>
              <w:fldChar w:fldCharType="end"/>
            </w:r>
          </w:hyperlink>
        </w:p>
        <w:p w14:paraId="31400CB2" w14:textId="00B7AE72" w:rsidR="00B82AE3" w:rsidRDefault="00B82AE3" w:rsidP="008E6A99">
          <w:pPr>
            <w:pStyle w:val="Inhopg3"/>
            <w:tabs>
              <w:tab w:val="right" w:leader="dot" w:pos="9350"/>
            </w:tabs>
            <w:jc w:val="both"/>
            <w:rPr>
              <w:noProof/>
              <w:kern w:val="0"/>
              <w:lang w:eastAsia="nl-NL"/>
            </w:rPr>
          </w:pPr>
          <w:hyperlink w:anchor="_Toc21710581" w:history="1">
            <w:r w:rsidRPr="003C1B28">
              <w:rPr>
                <w:rStyle w:val="Hyperlink"/>
                <w:noProof/>
              </w:rPr>
              <w:t>Beschrijving</w:t>
            </w:r>
            <w:r>
              <w:rPr>
                <w:noProof/>
                <w:webHidden/>
              </w:rPr>
              <w:tab/>
            </w:r>
            <w:r>
              <w:rPr>
                <w:noProof/>
                <w:webHidden/>
              </w:rPr>
              <w:fldChar w:fldCharType="begin"/>
            </w:r>
            <w:r>
              <w:rPr>
                <w:noProof/>
                <w:webHidden/>
              </w:rPr>
              <w:instrText xml:space="preserve"> PAGEREF _Toc21710581 \h </w:instrText>
            </w:r>
            <w:r>
              <w:rPr>
                <w:noProof/>
                <w:webHidden/>
              </w:rPr>
            </w:r>
            <w:r>
              <w:rPr>
                <w:noProof/>
                <w:webHidden/>
              </w:rPr>
              <w:fldChar w:fldCharType="separate"/>
            </w:r>
            <w:r>
              <w:rPr>
                <w:noProof/>
                <w:webHidden/>
              </w:rPr>
              <w:t>6</w:t>
            </w:r>
            <w:r>
              <w:rPr>
                <w:noProof/>
                <w:webHidden/>
              </w:rPr>
              <w:fldChar w:fldCharType="end"/>
            </w:r>
          </w:hyperlink>
        </w:p>
        <w:p w14:paraId="0133C9C8" w14:textId="5B6C4518" w:rsidR="00B82AE3" w:rsidRDefault="00B82AE3" w:rsidP="008E6A99">
          <w:pPr>
            <w:pStyle w:val="Inhopg3"/>
            <w:tabs>
              <w:tab w:val="right" w:leader="dot" w:pos="9350"/>
            </w:tabs>
            <w:jc w:val="both"/>
            <w:rPr>
              <w:noProof/>
              <w:kern w:val="0"/>
              <w:lang w:eastAsia="nl-NL"/>
            </w:rPr>
          </w:pPr>
          <w:hyperlink w:anchor="_Toc21710582" w:history="1">
            <w:r w:rsidRPr="003C1B28">
              <w:rPr>
                <w:rStyle w:val="Hyperlink"/>
                <w:noProof/>
              </w:rPr>
              <w:t>Use case diagram</w:t>
            </w:r>
            <w:r>
              <w:rPr>
                <w:noProof/>
                <w:webHidden/>
              </w:rPr>
              <w:tab/>
            </w:r>
            <w:r>
              <w:rPr>
                <w:noProof/>
                <w:webHidden/>
              </w:rPr>
              <w:fldChar w:fldCharType="begin"/>
            </w:r>
            <w:r>
              <w:rPr>
                <w:noProof/>
                <w:webHidden/>
              </w:rPr>
              <w:instrText xml:space="preserve"> PAGEREF _Toc21710582 \h </w:instrText>
            </w:r>
            <w:r>
              <w:rPr>
                <w:noProof/>
                <w:webHidden/>
              </w:rPr>
            </w:r>
            <w:r>
              <w:rPr>
                <w:noProof/>
                <w:webHidden/>
              </w:rPr>
              <w:fldChar w:fldCharType="separate"/>
            </w:r>
            <w:r>
              <w:rPr>
                <w:noProof/>
                <w:webHidden/>
              </w:rPr>
              <w:t>6</w:t>
            </w:r>
            <w:r>
              <w:rPr>
                <w:noProof/>
                <w:webHidden/>
              </w:rPr>
              <w:fldChar w:fldCharType="end"/>
            </w:r>
          </w:hyperlink>
        </w:p>
        <w:p w14:paraId="3AD0AB37" w14:textId="5AB2C24D" w:rsidR="00B82AE3" w:rsidRDefault="00B82AE3" w:rsidP="008E6A99">
          <w:pPr>
            <w:pStyle w:val="Inhopg2"/>
            <w:tabs>
              <w:tab w:val="right" w:leader="dot" w:pos="9350"/>
            </w:tabs>
            <w:jc w:val="both"/>
            <w:rPr>
              <w:b w:val="0"/>
              <w:bCs w:val="0"/>
              <w:noProof/>
              <w:kern w:val="0"/>
              <w:lang w:eastAsia="nl-NL"/>
            </w:rPr>
          </w:pPr>
          <w:hyperlink w:anchor="_Toc21710583" w:history="1">
            <w:r w:rsidRPr="003C1B28">
              <w:rPr>
                <w:rStyle w:val="Hyperlink"/>
                <w:noProof/>
              </w:rPr>
              <w:t>Use case samenvattingen</w:t>
            </w:r>
            <w:r>
              <w:rPr>
                <w:noProof/>
                <w:webHidden/>
              </w:rPr>
              <w:tab/>
            </w:r>
            <w:r>
              <w:rPr>
                <w:noProof/>
                <w:webHidden/>
              </w:rPr>
              <w:fldChar w:fldCharType="begin"/>
            </w:r>
            <w:r>
              <w:rPr>
                <w:noProof/>
                <w:webHidden/>
              </w:rPr>
              <w:instrText xml:space="preserve"> PAGEREF _Toc21710583 \h </w:instrText>
            </w:r>
            <w:r>
              <w:rPr>
                <w:noProof/>
                <w:webHidden/>
              </w:rPr>
            </w:r>
            <w:r>
              <w:rPr>
                <w:noProof/>
                <w:webHidden/>
              </w:rPr>
              <w:fldChar w:fldCharType="separate"/>
            </w:r>
            <w:r>
              <w:rPr>
                <w:noProof/>
                <w:webHidden/>
              </w:rPr>
              <w:t>7</w:t>
            </w:r>
            <w:r>
              <w:rPr>
                <w:noProof/>
                <w:webHidden/>
              </w:rPr>
              <w:fldChar w:fldCharType="end"/>
            </w:r>
          </w:hyperlink>
        </w:p>
        <w:p w14:paraId="7245213D" w14:textId="22A10D51" w:rsidR="00B82AE3" w:rsidRDefault="00B82AE3" w:rsidP="008E6A99">
          <w:pPr>
            <w:pStyle w:val="Inhopg3"/>
            <w:tabs>
              <w:tab w:val="right" w:leader="dot" w:pos="9350"/>
            </w:tabs>
            <w:jc w:val="both"/>
            <w:rPr>
              <w:noProof/>
              <w:kern w:val="0"/>
              <w:lang w:eastAsia="nl-NL"/>
            </w:rPr>
          </w:pPr>
          <w:hyperlink w:anchor="_Toc21710584" w:history="1">
            <w:r w:rsidRPr="003C1B28">
              <w:rPr>
                <w:rStyle w:val="Hyperlink"/>
                <w:noProof/>
              </w:rPr>
              <w:t>Aanvraag detail inzien</w:t>
            </w:r>
            <w:r>
              <w:rPr>
                <w:noProof/>
                <w:webHidden/>
              </w:rPr>
              <w:tab/>
            </w:r>
            <w:r>
              <w:rPr>
                <w:noProof/>
                <w:webHidden/>
              </w:rPr>
              <w:fldChar w:fldCharType="begin"/>
            </w:r>
            <w:r>
              <w:rPr>
                <w:noProof/>
                <w:webHidden/>
              </w:rPr>
              <w:instrText xml:space="preserve"> PAGEREF _Toc21710584 \h </w:instrText>
            </w:r>
            <w:r>
              <w:rPr>
                <w:noProof/>
                <w:webHidden/>
              </w:rPr>
            </w:r>
            <w:r>
              <w:rPr>
                <w:noProof/>
                <w:webHidden/>
              </w:rPr>
              <w:fldChar w:fldCharType="separate"/>
            </w:r>
            <w:r>
              <w:rPr>
                <w:noProof/>
                <w:webHidden/>
              </w:rPr>
              <w:t>7</w:t>
            </w:r>
            <w:r>
              <w:rPr>
                <w:noProof/>
                <w:webHidden/>
              </w:rPr>
              <w:fldChar w:fldCharType="end"/>
            </w:r>
          </w:hyperlink>
        </w:p>
        <w:p w14:paraId="611918AB" w14:textId="76ACE46D" w:rsidR="00B82AE3" w:rsidRDefault="00B82AE3" w:rsidP="008E6A99">
          <w:pPr>
            <w:pStyle w:val="Inhopg3"/>
            <w:tabs>
              <w:tab w:val="right" w:leader="dot" w:pos="9350"/>
            </w:tabs>
            <w:jc w:val="both"/>
            <w:rPr>
              <w:noProof/>
              <w:kern w:val="0"/>
              <w:lang w:eastAsia="nl-NL"/>
            </w:rPr>
          </w:pPr>
          <w:hyperlink w:anchor="_Toc21710585" w:history="1">
            <w:r w:rsidRPr="003C1B28">
              <w:rPr>
                <w:rStyle w:val="Hyperlink"/>
                <w:noProof/>
              </w:rPr>
              <w:t>Overzicht aanvragen inzien</w:t>
            </w:r>
            <w:r>
              <w:rPr>
                <w:noProof/>
                <w:webHidden/>
              </w:rPr>
              <w:tab/>
            </w:r>
            <w:r>
              <w:rPr>
                <w:noProof/>
                <w:webHidden/>
              </w:rPr>
              <w:fldChar w:fldCharType="begin"/>
            </w:r>
            <w:r>
              <w:rPr>
                <w:noProof/>
                <w:webHidden/>
              </w:rPr>
              <w:instrText xml:space="preserve"> PAGEREF _Toc21710585 \h </w:instrText>
            </w:r>
            <w:r>
              <w:rPr>
                <w:noProof/>
                <w:webHidden/>
              </w:rPr>
            </w:r>
            <w:r>
              <w:rPr>
                <w:noProof/>
                <w:webHidden/>
              </w:rPr>
              <w:fldChar w:fldCharType="separate"/>
            </w:r>
            <w:r>
              <w:rPr>
                <w:noProof/>
                <w:webHidden/>
              </w:rPr>
              <w:t>7</w:t>
            </w:r>
            <w:r>
              <w:rPr>
                <w:noProof/>
                <w:webHidden/>
              </w:rPr>
              <w:fldChar w:fldCharType="end"/>
            </w:r>
          </w:hyperlink>
        </w:p>
        <w:p w14:paraId="1AD44D89" w14:textId="13DF3D06" w:rsidR="00B82AE3" w:rsidRDefault="00B82AE3" w:rsidP="008E6A99">
          <w:pPr>
            <w:pStyle w:val="Inhopg3"/>
            <w:tabs>
              <w:tab w:val="right" w:leader="dot" w:pos="9350"/>
            </w:tabs>
            <w:jc w:val="both"/>
            <w:rPr>
              <w:noProof/>
              <w:kern w:val="0"/>
              <w:lang w:eastAsia="nl-NL"/>
            </w:rPr>
          </w:pPr>
          <w:hyperlink w:anchor="_Toc21710586" w:history="1">
            <w:r w:rsidRPr="003C1B28">
              <w:rPr>
                <w:rStyle w:val="Hyperlink"/>
                <w:noProof/>
              </w:rPr>
              <w:t>QR code scannen</w:t>
            </w:r>
            <w:r>
              <w:rPr>
                <w:noProof/>
                <w:webHidden/>
              </w:rPr>
              <w:tab/>
            </w:r>
            <w:r>
              <w:rPr>
                <w:noProof/>
                <w:webHidden/>
              </w:rPr>
              <w:fldChar w:fldCharType="begin"/>
            </w:r>
            <w:r>
              <w:rPr>
                <w:noProof/>
                <w:webHidden/>
              </w:rPr>
              <w:instrText xml:space="preserve"> PAGEREF _Toc21710586 \h </w:instrText>
            </w:r>
            <w:r>
              <w:rPr>
                <w:noProof/>
                <w:webHidden/>
              </w:rPr>
            </w:r>
            <w:r>
              <w:rPr>
                <w:noProof/>
                <w:webHidden/>
              </w:rPr>
              <w:fldChar w:fldCharType="separate"/>
            </w:r>
            <w:r>
              <w:rPr>
                <w:noProof/>
                <w:webHidden/>
              </w:rPr>
              <w:t>7</w:t>
            </w:r>
            <w:r>
              <w:rPr>
                <w:noProof/>
                <w:webHidden/>
              </w:rPr>
              <w:fldChar w:fldCharType="end"/>
            </w:r>
          </w:hyperlink>
        </w:p>
        <w:p w14:paraId="5DAF4C72" w14:textId="7DDF94C8" w:rsidR="00B82AE3" w:rsidRDefault="00B82AE3" w:rsidP="008E6A99">
          <w:pPr>
            <w:pStyle w:val="Inhopg3"/>
            <w:tabs>
              <w:tab w:val="right" w:leader="dot" w:pos="9350"/>
            </w:tabs>
            <w:jc w:val="both"/>
            <w:rPr>
              <w:noProof/>
              <w:kern w:val="0"/>
              <w:lang w:eastAsia="nl-NL"/>
            </w:rPr>
          </w:pPr>
          <w:hyperlink w:anchor="_Toc21710587" w:history="1">
            <w:r w:rsidRPr="003C1B28">
              <w:rPr>
                <w:rStyle w:val="Hyperlink"/>
                <w:noProof/>
              </w:rPr>
              <w:t>Aanvraag keuren</w:t>
            </w:r>
            <w:r>
              <w:rPr>
                <w:noProof/>
                <w:webHidden/>
              </w:rPr>
              <w:tab/>
            </w:r>
            <w:r>
              <w:rPr>
                <w:noProof/>
                <w:webHidden/>
              </w:rPr>
              <w:fldChar w:fldCharType="begin"/>
            </w:r>
            <w:r>
              <w:rPr>
                <w:noProof/>
                <w:webHidden/>
              </w:rPr>
              <w:instrText xml:space="preserve"> PAGEREF _Toc21710587 \h </w:instrText>
            </w:r>
            <w:r>
              <w:rPr>
                <w:noProof/>
                <w:webHidden/>
              </w:rPr>
            </w:r>
            <w:r>
              <w:rPr>
                <w:noProof/>
                <w:webHidden/>
              </w:rPr>
              <w:fldChar w:fldCharType="separate"/>
            </w:r>
            <w:r>
              <w:rPr>
                <w:noProof/>
                <w:webHidden/>
              </w:rPr>
              <w:t>7</w:t>
            </w:r>
            <w:r>
              <w:rPr>
                <w:noProof/>
                <w:webHidden/>
              </w:rPr>
              <w:fldChar w:fldCharType="end"/>
            </w:r>
          </w:hyperlink>
        </w:p>
        <w:p w14:paraId="29149CCA" w14:textId="48EB2A72" w:rsidR="00B82AE3" w:rsidRDefault="00B82AE3" w:rsidP="008E6A99">
          <w:pPr>
            <w:pStyle w:val="Inhopg3"/>
            <w:tabs>
              <w:tab w:val="right" w:leader="dot" w:pos="9350"/>
            </w:tabs>
            <w:jc w:val="both"/>
            <w:rPr>
              <w:noProof/>
              <w:kern w:val="0"/>
              <w:lang w:eastAsia="nl-NL"/>
            </w:rPr>
          </w:pPr>
          <w:hyperlink w:anchor="_Toc21710588" w:history="1">
            <w:r w:rsidRPr="003C1B28">
              <w:rPr>
                <w:rStyle w:val="Hyperlink"/>
                <w:noProof/>
              </w:rPr>
              <w:t>Aanvraag indienen</w:t>
            </w:r>
            <w:r>
              <w:rPr>
                <w:noProof/>
                <w:webHidden/>
              </w:rPr>
              <w:tab/>
            </w:r>
            <w:r>
              <w:rPr>
                <w:noProof/>
                <w:webHidden/>
              </w:rPr>
              <w:fldChar w:fldCharType="begin"/>
            </w:r>
            <w:r>
              <w:rPr>
                <w:noProof/>
                <w:webHidden/>
              </w:rPr>
              <w:instrText xml:space="preserve"> PAGEREF _Toc21710588 \h </w:instrText>
            </w:r>
            <w:r>
              <w:rPr>
                <w:noProof/>
                <w:webHidden/>
              </w:rPr>
            </w:r>
            <w:r>
              <w:rPr>
                <w:noProof/>
                <w:webHidden/>
              </w:rPr>
              <w:fldChar w:fldCharType="separate"/>
            </w:r>
            <w:r>
              <w:rPr>
                <w:noProof/>
                <w:webHidden/>
              </w:rPr>
              <w:t>7</w:t>
            </w:r>
            <w:r>
              <w:rPr>
                <w:noProof/>
                <w:webHidden/>
              </w:rPr>
              <w:fldChar w:fldCharType="end"/>
            </w:r>
          </w:hyperlink>
        </w:p>
        <w:p w14:paraId="16CFB007" w14:textId="3A2EF7DF" w:rsidR="00B82AE3" w:rsidRDefault="00B82AE3" w:rsidP="008E6A99">
          <w:pPr>
            <w:pStyle w:val="Inhopg3"/>
            <w:tabs>
              <w:tab w:val="right" w:leader="dot" w:pos="9350"/>
            </w:tabs>
            <w:jc w:val="both"/>
            <w:rPr>
              <w:noProof/>
              <w:kern w:val="0"/>
              <w:lang w:eastAsia="nl-NL"/>
            </w:rPr>
          </w:pPr>
          <w:hyperlink w:anchor="_Toc21710589" w:history="1">
            <w:r w:rsidRPr="003C1B28">
              <w:rPr>
                <w:rStyle w:val="Hyperlink"/>
                <w:noProof/>
              </w:rPr>
              <w:t>HU-mail registreren</w:t>
            </w:r>
            <w:r>
              <w:rPr>
                <w:noProof/>
                <w:webHidden/>
              </w:rPr>
              <w:tab/>
            </w:r>
            <w:r>
              <w:rPr>
                <w:noProof/>
                <w:webHidden/>
              </w:rPr>
              <w:fldChar w:fldCharType="begin"/>
            </w:r>
            <w:r>
              <w:rPr>
                <w:noProof/>
                <w:webHidden/>
              </w:rPr>
              <w:instrText xml:space="preserve"> PAGEREF _Toc21710589 \h </w:instrText>
            </w:r>
            <w:r>
              <w:rPr>
                <w:noProof/>
                <w:webHidden/>
              </w:rPr>
            </w:r>
            <w:r>
              <w:rPr>
                <w:noProof/>
                <w:webHidden/>
              </w:rPr>
              <w:fldChar w:fldCharType="separate"/>
            </w:r>
            <w:r>
              <w:rPr>
                <w:noProof/>
                <w:webHidden/>
              </w:rPr>
              <w:t>7</w:t>
            </w:r>
            <w:r>
              <w:rPr>
                <w:noProof/>
                <w:webHidden/>
              </w:rPr>
              <w:fldChar w:fldCharType="end"/>
            </w:r>
          </w:hyperlink>
        </w:p>
        <w:p w14:paraId="38A0AA53" w14:textId="1FAEA86C" w:rsidR="00B82AE3" w:rsidRDefault="00B82AE3" w:rsidP="008E6A99">
          <w:pPr>
            <w:pStyle w:val="Inhopg3"/>
            <w:tabs>
              <w:tab w:val="right" w:leader="dot" w:pos="9350"/>
            </w:tabs>
            <w:jc w:val="both"/>
            <w:rPr>
              <w:noProof/>
              <w:kern w:val="0"/>
              <w:lang w:eastAsia="nl-NL"/>
            </w:rPr>
          </w:pPr>
          <w:hyperlink w:anchor="_Toc21710590" w:history="1">
            <w:r w:rsidRPr="003C1B28">
              <w:rPr>
                <w:rStyle w:val="Hyperlink"/>
                <w:noProof/>
              </w:rPr>
              <w:t>HU-Mail registratie inzien</w:t>
            </w:r>
            <w:r>
              <w:rPr>
                <w:noProof/>
                <w:webHidden/>
              </w:rPr>
              <w:tab/>
            </w:r>
            <w:r>
              <w:rPr>
                <w:noProof/>
                <w:webHidden/>
              </w:rPr>
              <w:fldChar w:fldCharType="begin"/>
            </w:r>
            <w:r>
              <w:rPr>
                <w:noProof/>
                <w:webHidden/>
              </w:rPr>
              <w:instrText xml:space="preserve"> PAGEREF _Toc21710590 \h </w:instrText>
            </w:r>
            <w:r>
              <w:rPr>
                <w:noProof/>
                <w:webHidden/>
              </w:rPr>
            </w:r>
            <w:r>
              <w:rPr>
                <w:noProof/>
                <w:webHidden/>
              </w:rPr>
              <w:fldChar w:fldCharType="separate"/>
            </w:r>
            <w:r>
              <w:rPr>
                <w:noProof/>
                <w:webHidden/>
              </w:rPr>
              <w:t>7</w:t>
            </w:r>
            <w:r>
              <w:rPr>
                <w:noProof/>
                <w:webHidden/>
              </w:rPr>
              <w:fldChar w:fldCharType="end"/>
            </w:r>
          </w:hyperlink>
        </w:p>
        <w:p w14:paraId="06B30B52" w14:textId="29A9BD98" w:rsidR="00B82AE3" w:rsidRDefault="00B82AE3" w:rsidP="008E6A99">
          <w:pPr>
            <w:pStyle w:val="Inhopg3"/>
            <w:tabs>
              <w:tab w:val="right" w:leader="dot" w:pos="9350"/>
            </w:tabs>
            <w:jc w:val="both"/>
            <w:rPr>
              <w:noProof/>
              <w:kern w:val="0"/>
              <w:lang w:eastAsia="nl-NL"/>
            </w:rPr>
          </w:pPr>
          <w:hyperlink w:anchor="_Toc21710591" w:history="1">
            <w:r w:rsidRPr="003C1B28">
              <w:rPr>
                <w:rStyle w:val="Hyperlink"/>
                <w:noProof/>
              </w:rPr>
              <w:t>Registratie HU-mail keuren</w:t>
            </w:r>
            <w:r>
              <w:rPr>
                <w:noProof/>
                <w:webHidden/>
              </w:rPr>
              <w:tab/>
            </w:r>
            <w:r>
              <w:rPr>
                <w:noProof/>
                <w:webHidden/>
              </w:rPr>
              <w:fldChar w:fldCharType="begin"/>
            </w:r>
            <w:r>
              <w:rPr>
                <w:noProof/>
                <w:webHidden/>
              </w:rPr>
              <w:instrText xml:space="preserve"> PAGEREF _Toc21710591 \h </w:instrText>
            </w:r>
            <w:r>
              <w:rPr>
                <w:noProof/>
                <w:webHidden/>
              </w:rPr>
            </w:r>
            <w:r>
              <w:rPr>
                <w:noProof/>
                <w:webHidden/>
              </w:rPr>
              <w:fldChar w:fldCharType="separate"/>
            </w:r>
            <w:r>
              <w:rPr>
                <w:noProof/>
                <w:webHidden/>
              </w:rPr>
              <w:t>7</w:t>
            </w:r>
            <w:r>
              <w:rPr>
                <w:noProof/>
                <w:webHidden/>
              </w:rPr>
              <w:fldChar w:fldCharType="end"/>
            </w:r>
          </w:hyperlink>
        </w:p>
        <w:p w14:paraId="1DC6021D" w14:textId="6DF26CAD" w:rsidR="00B82AE3" w:rsidRDefault="00B82AE3" w:rsidP="008E6A99">
          <w:pPr>
            <w:pStyle w:val="Inhopg2"/>
            <w:tabs>
              <w:tab w:val="right" w:leader="dot" w:pos="9350"/>
            </w:tabs>
            <w:jc w:val="both"/>
            <w:rPr>
              <w:b w:val="0"/>
              <w:bCs w:val="0"/>
              <w:noProof/>
              <w:kern w:val="0"/>
              <w:lang w:eastAsia="nl-NL"/>
            </w:rPr>
          </w:pPr>
          <w:hyperlink w:anchor="_Toc21710592" w:history="1">
            <w:r w:rsidRPr="003C1B28">
              <w:rPr>
                <w:rStyle w:val="Hyperlink"/>
                <w:noProof/>
              </w:rPr>
              <w:t>Use case templates</w:t>
            </w:r>
            <w:r>
              <w:rPr>
                <w:noProof/>
                <w:webHidden/>
              </w:rPr>
              <w:tab/>
            </w:r>
            <w:r>
              <w:rPr>
                <w:noProof/>
                <w:webHidden/>
              </w:rPr>
              <w:fldChar w:fldCharType="begin"/>
            </w:r>
            <w:r>
              <w:rPr>
                <w:noProof/>
                <w:webHidden/>
              </w:rPr>
              <w:instrText xml:space="preserve"> PAGEREF _Toc21710592 \h </w:instrText>
            </w:r>
            <w:r>
              <w:rPr>
                <w:noProof/>
                <w:webHidden/>
              </w:rPr>
            </w:r>
            <w:r>
              <w:rPr>
                <w:noProof/>
                <w:webHidden/>
              </w:rPr>
              <w:fldChar w:fldCharType="separate"/>
            </w:r>
            <w:r>
              <w:rPr>
                <w:noProof/>
                <w:webHidden/>
              </w:rPr>
              <w:t>8</w:t>
            </w:r>
            <w:r>
              <w:rPr>
                <w:noProof/>
                <w:webHidden/>
              </w:rPr>
              <w:fldChar w:fldCharType="end"/>
            </w:r>
          </w:hyperlink>
        </w:p>
        <w:p w14:paraId="504BC449" w14:textId="0F6A114E" w:rsidR="00B82AE3" w:rsidRDefault="00B82AE3" w:rsidP="008E6A99">
          <w:pPr>
            <w:pStyle w:val="Inhopg2"/>
            <w:tabs>
              <w:tab w:val="right" w:leader="dot" w:pos="9350"/>
            </w:tabs>
            <w:jc w:val="both"/>
            <w:rPr>
              <w:b w:val="0"/>
              <w:bCs w:val="0"/>
              <w:noProof/>
              <w:kern w:val="0"/>
              <w:lang w:eastAsia="nl-NL"/>
            </w:rPr>
          </w:pPr>
          <w:hyperlink w:anchor="_Toc21710593" w:history="1">
            <w:r w:rsidRPr="003C1B28">
              <w:rPr>
                <w:rStyle w:val="Hyperlink"/>
                <w:noProof/>
              </w:rPr>
              <w:t>Wireframes</w:t>
            </w:r>
            <w:r>
              <w:rPr>
                <w:noProof/>
                <w:webHidden/>
              </w:rPr>
              <w:tab/>
            </w:r>
            <w:r>
              <w:rPr>
                <w:noProof/>
                <w:webHidden/>
              </w:rPr>
              <w:fldChar w:fldCharType="begin"/>
            </w:r>
            <w:r>
              <w:rPr>
                <w:noProof/>
                <w:webHidden/>
              </w:rPr>
              <w:instrText xml:space="preserve"> PAGEREF _Toc21710593 \h </w:instrText>
            </w:r>
            <w:r>
              <w:rPr>
                <w:noProof/>
                <w:webHidden/>
              </w:rPr>
            </w:r>
            <w:r>
              <w:rPr>
                <w:noProof/>
                <w:webHidden/>
              </w:rPr>
              <w:fldChar w:fldCharType="separate"/>
            </w:r>
            <w:r>
              <w:rPr>
                <w:noProof/>
                <w:webHidden/>
              </w:rPr>
              <w:t>16</w:t>
            </w:r>
            <w:r>
              <w:rPr>
                <w:noProof/>
                <w:webHidden/>
              </w:rPr>
              <w:fldChar w:fldCharType="end"/>
            </w:r>
          </w:hyperlink>
        </w:p>
        <w:p w14:paraId="05B615BD" w14:textId="735DBEC5" w:rsidR="00B82AE3" w:rsidRDefault="00B82AE3" w:rsidP="008E6A99">
          <w:pPr>
            <w:pStyle w:val="Inhopg3"/>
            <w:tabs>
              <w:tab w:val="right" w:leader="dot" w:pos="9350"/>
            </w:tabs>
            <w:jc w:val="both"/>
            <w:rPr>
              <w:noProof/>
              <w:kern w:val="0"/>
              <w:lang w:eastAsia="nl-NL"/>
            </w:rPr>
          </w:pPr>
          <w:hyperlink w:anchor="_Toc21710594" w:history="1">
            <w:r w:rsidRPr="003C1B28">
              <w:rPr>
                <w:rStyle w:val="Hyperlink"/>
                <w:noProof/>
              </w:rPr>
              <w:t>Overzicht aanvragen inzien</w:t>
            </w:r>
            <w:r>
              <w:rPr>
                <w:noProof/>
                <w:webHidden/>
              </w:rPr>
              <w:tab/>
            </w:r>
            <w:r>
              <w:rPr>
                <w:noProof/>
                <w:webHidden/>
              </w:rPr>
              <w:fldChar w:fldCharType="begin"/>
            </w:r>
            <w:r>
              <w:rPr>
                <w:noProof/>
                <w:webHidden/>
              </w:rPr>
              <w:instrText xml:space="preserve"> PAGEREF _Toc21710594 \h </w:instrText>
            </w:r>
            <w:r>
              <w:rPr>
                <w:noProof/>
                <w:webHidden/>
              </w:rPr>
            </w:r>
            <w:r>
              <w:rPr>
                <w:noProof/>
                <w:webHidden/>
              </w:rPr>
              <w:fldChar w:fldCharType="separate"/>
            </w:r>
            <w:r>
              <w:rPr>
                <w:noProof/>
                <w:webHidden/>
              </w:rPr>
              <w:t>16</w:t>
            </w:r>
            <w:r>
              <w:rPr>
                <w:noProof/>
                <w:webHidden/>
              </w:rPr>
              <w:fldChar w:fldCharType="end"/>
            </w:r>
          </w:hyperlink>
        </w:p>
        <w:p w14:paraId="356CB8BF" w14:textId="429467F1" w:rsidR="00B82AE3" w:rsidRDefault="00B82AE3" w:rsidP="008E6A99">
          <w:pPr>
            <w:pStyle w:val="Inhopg3"/>
            <w:tabs>
              <w:tab w:val="right" w:leader="dot" w:pos="9350"/>
            </w:tabs>
            <w:jc w:val="both"/>
            <w:rPr>
              <w:noProof/>
              <w:kern w:val="0"/>
              <w:lang w:eastAsia="nl-NL"/>
            </w:rPr>
          </w:pPr>
          <w:hyperlink w:anchor="_Toc21710595" w:history="1">
            <w:r w:rsidRPr="003C1B28">
              <w:rPr>
                <w:rStyle w:val="Hyperlink"/>
                <w:noProof/>
              </w:rPr>
              <w:t>Aanvraag details inzien</w:t>
            </w:r>
            <w:r>
              <w:rPr>
                <w:noProof/>
                <w:webHidden/>
              </w:rPr>
              <w:tab/>
            </w:r>
            <w:r>
              <w:rPr>
                <w:noProof/>
                <w:webHidden/>
              </w:rPr>
              <w:fldChar w:fldCharType="begin"/>
            </w:r>
            <w:r>
              <w:rPr>
                <w:noProof/>
                <w:webHidden/>
              </w:rPr>
              <w:instrText xml:space="preserve"> PAGEREF _Toc21710595 \h </w:instrText>
            </w:r>
            <w:r>
              <w:rPr>
                <w:noProof/>
                <w:webHidden/>
              </w:rPr>
            </w:r>
            <w:r>
              <w:rPr>
                <w:noProof/>
                <w:webHidden/>
              </w:rPr>
              <w:fldChar w:fldCharType="separate"/>
            </w:r>
            <w:r>
              <w:rPr>
                <w:noProof/>
                <w:webHidden/>
              </w:rPr>
              <w:t>17</w:t>
            </w:r>
            <w:r>
              <w:rPr>
                <w:noProof/>
                <w:webHidden/>
              </w:rPr>
              <w:fldChar w:fldCharType="end"/>
            </w:r>
          </w:hyperlink>
        </w:p>
        <w:p w14:paraId="26F83CFF" w14:textId="486A69BA" w:rsidR="00B82AE3" w:rsidRDefault="00B82AE3" w:rsidP="008E6A99">
          <w:pPr>
            <w:pStyle w:val="Inhopg3"/>
            <w:tabs>
              <w:tab w:val="right" w:leader="dot" w:pos="9350"/>
            </w:tabs>
            <w:jc w:val="both"/>
            <w:rPr>
              <w:noProof/>
              <w:kern w:val="0"/>
              <w:lang w:eastAsia="nl-NL"/>
            </w:rPr>
          </w:pPr>
          <w:hyperlink w:anchor="_Toc21710596" w:history="1">
            <w:r w:rsidRPr="003C1B28">
              <w:rPr>
                <w:rStyle w:val="Hyperlink"/>
                <w:noProof/>
              </w:rPr>
              <w:t>Aanvraag indienen</w:t>
            </w:r>
            <w:r>
              <w:rPr>
                <w:noProof/>
                <w:webHidden/>
              </w:rPr>
              <w:tab/>
            </w:r>
            <w:r>
              <w:rPr>
                <w:noProof/>
                <w:webHidden/>
              </w:rPr>
              <w:fldChar w:fldCharType="begin"/>
            </w:r>
            <w:r>
              <w:rPr>
                <w:noProof/>
                <w:webHidden/>
              </w:rPr>
              <w:instrText xml:space="preserve"> PAGEREF _Toc21710596 \h </w:instrText>
            </w:r>
            <w:r>
              <w:rPr>
                <w:noProof/>
                <w:webHidden/>
              </w:rPr>
            </w:r>
            <w:r>
              <w:rPr>
                <w:noProof/>
                <w:webHidden/>
              </w:rPr>
              <w:fldChar w:fldCharType="separate"/>
            </w:r>
            <w:r>
              <w:rPr>
                <w:noProof/>
                <w:webHidden/>
              </w:rPr>
              <w:t>19</w:t>
            </w:r>
            <w:r>
              <w:rPr>
                <w:noProof/>
                <w:webHidden/>
              </w:rPr>
              <w:fldChar w:fldCharType="end"/>
            </w:r>
          </w:hyperlink>
        </w:p>
        <w:p w14:paraId="1C48D2AA" w14:textId="35E6E557" w:rsidR="00B82AE3" w:rsidRDefault="00B82AE3" w:rsidP="008E6A99">
          <w:pPr>
            <w:pStyle w:val="Inhopg2"/>
            <w:tabs>
              <w:tab w:val="right" w:leader="dot" w:pos="9350"/>
            </w:tabs>
            <w:jc w:val="both"/>
            <w:rPr>
              <w:b w:val="0"/>
              <w:bCs w:val="0"/>
              <w:noProof/>
              <w:kern w:val="0"/>
              <w:lang w:eastAsia="nl-NL"/>
            </w:rPr>
          </w:pPr>
          <w:hyperlink w:anchor="_Toc21710597" w:history="1">
            <w:r w:rsidRPr="003C1B28">
              <w:rPr>
                <w:rStyle w:val="Hyperlink"/>
                <w:noProof/>
              </w:rPr>
              <w:t>Sitemap</w:t>
            </w:r>
            <w:r>
              <w:rPr>
                <w:noProof/>
                <w:webHidden/>
              </w:rPr>
              <w:tab/>
            </w:r>
            <w:r>
              <w:rPr>
                <w:noProof/>
                <w:webHidden/>
              </w:rPr>
              <w:fldChar w:fldCharType="begin"/>
            </w:r>
            <w:r>
              <w:rPr>
                <w:noProof/>
                <w:webHidden/>
              </w:rPr>
              <w:instrText xml:space="preserve"> PAGEREF _Toc21710597 \h </w:instrText>
            </w:r>
            <w:r>
              <w:rPr>
                <w:noProof/>
                <w:webHidden/>
              </w:rPr>
            </w:r>
            <w:r>
              <w:rPr>
                <w:noProof/>
                <w:webHidden/>
              </w:rPr>
              <w:fldChar w:fldCharType="separate"/>
            </w:r>
            <w:r>
              <w:rPr>
                <w:noProof/>
                <w:webHidden/>
              </w:rPr>
              <w:t>20</w:t>
            </w:r>
            <w:r>
              <w:rPr>
                <w:noProof/>
                <w:webHidden/>
              </w:rPr>
              <w:fldChar w:fldCharType="end"/>
            </w:r>
          </w:hyperlink>
        </w:p>
        <w:p w14:paraId="30C676EF" w14:textId="1A8EE140" w:rsidR="00B82AE3" w:rsidRDefault="00B82AE3" w:rsidP="008E6A99">
          <w:pPr>
            <w:pStyle w:val="Inhopg2"/>
            <w:tabs>
              <w:tab w:val="right" w:leader="dot" w:pos="9350"/>
            </w:tabs>
            <w:jc w:val="both"/>
            <w:rPr>
              <w:b w:val="0"/>
              <w:bCs w:val="0"/>
              <w:noProof/>
              <w:kern w:val="0"/>
              <w:lang w:eastAsia="nl-NL"/>
            </w:rPr>
          </w:pPr>
          <w:hyperlink w:anchor="_Toc21710598" w:history="1">
            <w:r w:rsidRPr="003C1B28">
              <w:rPr>
                <w:rStyle w:val="Hyperlink"/>
                <w:noProof/>
              </w:rPr>
              <w:t>Testen</w:t>
            </w:r>
            <w:r>
              <w:rPr>
                <w:noProof/>
                <w:webHidden/>
              </w:rPr>
              <w:tab/>
            </w:r>
            <w:r>
              <w:rPr>
                <w:noProof/>
                <w:webHidden/>
              </w:rPr>
              <w:fldChar w:fldCharType="begin"/>
            </w:r>
            <w:r>
              <w:rPr>
                <w:noProof/>
                <w:webHidden/>
              </w:rPr>
              <w:instrText xml:space="preserve"> PAGEREF _Toc21710598 \h </w:instrText>
            </w:r>
            <w:r>
              <w:rPr>
                <w:noProof/>
                <w:webHidden/>
              </w:rPr>
            </w:r>
            <w:r>
              <w:rPr>
                <w:noProof/>
                <w:webHidden/>
              </w:rPr>
              <w:fldChar w:fldCharType="separate"/>
            </w:r>
            <w:r>
              <w:rPr>
                <w:noProof/>
                <w:webHidden/>
              </w:rPr>
              <w:t>21</w:t>
            </w:r>
            <w:r>
              <w:rPr>
                <w:noProof/>
                <w:webHidden/>
              </w:rPr>
              <w:fldChar w:fldCharType="end"/>
            </w:r>
          </w:hyperlink>
        </w:p>
        <w:p w14:paraId="48CD8AFC" w14:textId="74A699DB" w:rsidR="00B82AE3" w:rsidRDefault="00B82AE3" w:rsidP="008E6A99">
          <w:pPr>
            <w:pStyle w:val="Inhopg3"/>
            <w:tabs>
              <w:tab w:val="right" w:leader="dot" w:pos="9350"/>
            </w:tabs>
            <w:jc w:val="both"/>
            <w:rPr>
              <w:noProof/>
              <w:kern w:val="0"/>
              <w:lang w:eastAsia="nl-NL"/>
            </w:rPr>
          </w:pPr>
          <w:hyperlink w:anchor="_Toc21710599" w:history="1">
            <w:r w:rsidRPr="003C1B28">
              <w:rPr>
                <w:rStyle w:val="Hyperlink"/>
                <w:noProof/>
              </w:rPr>
              <w:t>Overzicht aanvragen</w:t>
            </w:r>
            <w:r>
              <w:rPr>
                <w:noProof/>
                <w:webHidden/>
              </w:rPr>
              <w:tab/>
            </w:r>
            <w:r>
              <w:rPr>
                <w:noProof/>
                <w:webHidden/>
              </w:rPr>
              <w:fldChar w:fldCharType="begin"/>
            </w:r>
            <w:r>
              <w:rPr>
                <w:noProof/>
                <w:webHidden/>
              </w:rPr>
              <w:instrText xml:space="preserve"> PAGEREF _Toc21710599 \h </w:instrText>
            </w:r>
            <w:r>
              <w:rPr>
                <w:noProof/>
                <w:webHidden/>
              </w:rPr>
            </w:r>
            <w:r>
              <w:rPr>
                <w:noProof/>
                <w:webHidden/>
              </w:rPr>
              <w:fldChar w:fldCharType="separate"/>
            </w:r>
            <w:r>
              <w:rPr>
                <w:noProof/>
                <w:webHidden/>
              </w:rPr>
              <w:t>21</w:t>
            </w:r>
            <w:r>
              <w:rPr>
                <w:noProof/>
                <w:webHidden/>
              </w:rPr>
              <w:fldChar w:fldCharType="end"/>
            </w:r>
          </w:hyperlink>
        </w:p>
        <w:p w14:paraId="1059CF6C" w14:textId="60DDED93" w:rsidR="00B82AE3" w:rsidRDefault="00B82AE3" w:rsidP="008E6A99">
          <w:pPr>
            <w:pStyle w:val="Inhopg3"/>
            <w:tabs>
              <w:tab w:val="right" w:leader="dot" w:pos="9350"/>
            </w:tabs>
            <w:jc w:val="both"/>
            <w:rPr>
              <w:noProof/>
              <w:kern w:val="0"/>
              <w:lang w:eastAsia="nl-NL"/>
            </w:rPr>
          </w:pPr>
          <w:hyperlink w:anchor="_Toc21710600" w:history="1">
            <w:r w:rsidRPr="003C1B28">
              <w:rPr>
                <w:rStyle w:val="Hyperlink"/>
                <w:noProof/>
              </w:rPr>
              <w:t>Aanvraag indienen</w:t>
            </w:r>
            <w:r>
              <w:rPr>
                <w:noProof/>
                <w:webHidden/>
              </w:rPr>
              <w:tab/>
            </w:r>
            <w:r>
              <w:rPr>
                <w:noProof/>
                <w:webHidden/>
              </w:rPr>
              <w:fldChar w:fldCharType="begin"/>
            </w:r>
            <w:r>
              <w:rPr>
                <w:noProof/>
                <w:webHidden/>
              </w:rPr>
              <w:instrText xml:space="preserve"> PAGEREF _Toc21710600 \h </w:instrText>
            </w:r>
            <w:r>
              <w:rPr>
                <w:noProof/>
                <w:webHidden/>
              </w:rPr>
            </w:r>
            <w:r>
              <w:rPr>
                <w:noProof/>
                <w:webHidden/>
              </w:rPr>
              <w:fldChar w:fldCharType="separate"/>
            </w:r>
            <w:r>
              <w:rPr>
                <w:noProof/>
                <w:webHidden/>
              </w:rPr>
              <w:t>21</w:t>
            </w:r>
            <w:r>
              <w:rPr>
                <w:noProof/>
                <w:webHidden/>
              </w:rPr>
              <w:fldChar w:fldCharType="end"/>
            </w:r>
          </w:hyperlink>
        </w:p>
        <w:p w14:paraId="623DA32E" w14:textId="439EF3D5" w:rsidR="00801C06" w:rsidRDefault="00801C06" w:rsidP="008E6A99">
          <w:pPr>
            <w:jc w:val="both"/>
          </w:pPr>
          <w:r>
            <w:rPr>
              <w:b/>
              <w:bCs/>
            </w:rPr>
            <w:fldChar w:fldCharType="end"/>
          </w:r>
        </w:p>
      </w:sdtContent>
    </w:sdt>
    <w:p w14:paraId="7F0C4B7A" w14:textId="1BD328E6" w:rsidR="00467925" w:rsidRDefault="00467925" w:rsidP="008E6A99">
      <w:pPr>
        <w:jc w:val="both"/>
        <w:rPr>
          <w:rFonts w:eastAsiaTheme="majorEastAsia"/>
        </w:rPr>
      </w:pPr>
      <w:r>
        <w:br w:type="page"/>
      </w:r>
    </w:p>
    <w:p w14:paraId="15B87611" w14:textId="77777777" w:rsidR="00C77174" w:rsidRDefault="00E54C9A" w:rsidP="008E6A99">
      <w:pPr>
        <w:pStyle w:val="Kop1"/>
        <w:numPr>
          <w:ilvl w:val="0"/>
          <w:numId w:val="3"/>
        </w:numPr>
        <w:jc w:val="both"/>
      </w:pPr>
      <w:bookmarkStart w:id="62" w:name="_Toc8739041"/>
      <w:bookmarkStart w:id="63" w:name="_Toc21710577"/>
      <w:r>
        <w:lastRenderedPageBreak/>
        <w:t>O</w:t>
      </w:r>
      <w:r w:rsidR="00C77174">
        <w:t>verzicht</w:t>
      </w:r>
      <w:bookmarkEnd w:id="62"/>
      <w:bookmarkEnd w:id="63"/>
    </w:p>
    <w:p w14:paraId="0CFEFAEB" w14:textId="354C910E" w:rsidR="00341C76" w:rsidRDefault="00341C76" w:rsidP="008E6A99">
      <w:pPr>
        <w:pStyle w:val="Kop2"/>
        <w:jc w:val="both"/>
      </w:pPr>
      <w:bookmarkStart w:id="64" w:name="_Toc21710578"/>
      <w:r>
        <w:t>Casus</w:t>
      </w:r>
      <w:bookmarkEnd w:id="64"/>
    </w:p>
    <w:p w14:paraId="6B1B3174" w14:textId="77777777" w:rsidR="00341C76" w:rsidRDefault="00341C76" w:rsidP="008E6A99">
      <w:pPr>
        <w:jc w:val="both"/>
      </w:pPr>
      <w:r>
        <w:t xml:space="preserve">In het studiejaar 2018/19 zijn we begonnen met het inrichten van het nieuwe SIE-lab. </w:t>
      </w:r>
    </w:p>
    <w:p w14:paraId="0D451A24" w14:textId="77777777" w:rsidR="00341C76" w:rsidRDefault="00341C76" w:rsidP="008E6A99">
      <w:pPr>
        <w:jc w:val="both"/>
      </w:pPr>
      <w:r>
        <w:t xml:space="preserve">De ruimte wordt beheerd door Alex Jongman, en hij houdt in een Google agenda bij wie de ruimte voor wanneer heeft geboekt. Dit omdat dit lokaal niet in de algemeen lijst van te boeken lokalen staat (er zijn diverse reden waarom hiervoor is gekozen). Dit agenda systeem begint wel te werken, maar kent nog steeds een aantal operationele problemen. </w:t>
      </w:r>
    </w:p>
    <w:p w14:paraId="2F08993E" w14:textId="77777777" w:rsidR="00341C76" w:rsidRDefault="00341C76" w:rsidP="008E6A99">
      <w:pPr>
        <w:jc w:val="both"/>
      </w:pPr>
      <w:r>
        <w:t>Zo weet nog niet elke medewerker dat er een agenda voor deze ruimte is en waar die te vinden is, en is Alex er ook niet altijd aanwezig als een student de ruimte in wil en de deur op slot is (de deur zou standaard op slot moeten staan). Studenten die dus in die ruimte willen gaan werken vragen derhalve vaak aan een andere docent om de deur te openen. En veel docenten doen dat zonder goed te checken of de student wel gerechtigd is om in de ruimte te werken (dan wel dat het daadwerkelijk een van onze studenten is).</w:t>
      </w:r>
    </w:p>
    <w:p w14:paraId="77EBA1E8" w14:textId="77777777" w:rsidR="00341C76" w:rsidRDefault="00341C76" w:rsidP="008E6A99">
      <w:pPr>
        <w:jc w:val="both"/>
      </w:pPr>
      <w:r>
        <w:t>Er is dus behoefde om de toegang iets meer te beveiligen. Helaas hebben we als Instituut geen recht om het deurslot zelf te beheren. Er is derhalve een idee bedacht waarmee collega's sneller kunnen zien of ze de deur voor een student wel of niet mogen openen.</w:t>
      </w:r>
    </w:p>
    <w:p w14:paraId="25AF3EF0" w14:textId="77777777" w:rsidR="00341C76" w:rsidRDefault="00341C76" w:rsidP="008E6A99">
      <w:pPr>
        <w:jc w:val="both"/>
      </w:pPr>
      <w:r>
        <w:t>Het idee is om een monitor met webcam achter het glas van het lokaal te plaatsen die QR codes scant. Studenten kunnen deze QR codes bij Alex aanvragen. Een QR code is alleen voor een gegeven datum/tijdslot geldig. Indien de webcam een geldige QR code   ziet zal de monitor een groen beeld moeten tonen anders een rood beeld.[OH6]  Hiermee kunnen docenten dan snel zien of ze de deur voor de student wel niet mogen openen.</w:t>
      </w:r>
    </w:p>
    <w:p w14:paraId="55658B05" w14:textId="05C97159" w:rsidR="0076118E" w:rsidRDefault="00341C76" w:rsidP="008E6A99">
      <w:pPr>
        <w:jc w:val="both"/>
      </w:pPr>
      <w:r>
        <w:t>Het idee biedt ook opties voor andere lokalen waar we met soortgelijke toegangsproblemen te maken hebben.</w:t>
      </w:r>
    </w:p>
    <w:p w14:paraId="1C0E1B02" w14:textId="77777777" w:rsidR="0076118E" w:rsidRDefault="0076118E" w:rsidP="008E6A99">
      <w:pPr>
        <w:spacing w:before="0" w:after="240" w:line="252" w:lineRule="auto"/>
        <w:ind w:left="0" w:right="0"/>
        <w:jc w:val="both"/>
      </w:pPr>
      <w:r>
        <w:br w:type="page"/>
      </w:r>
    </w:p>
    <w:p w14:paraId="1AB0A57D" w14:textId="77777777" w:rsidR="00341C76" w:rsidRDefault="00341C76" w:rsidP="008E6A99">
      <w:pPr>
        <w:jc w:val="both"/>
      </w:pPr>
    </w:p>
    <w:p w14:paraId="6DFC819E" w14:textId="77777777" w:rsidR="009502F8" w:rsidRDefault="00D54EF5" w:rsidP="008E6A99">
      <w:pPr>
        <w:pStyle w:val="Kop1"/>
        <w:numPr>
          <w:ilvl w:val="0"/>
          <w:numId w:val="3"/>
        </w:numPr>
        <w:jc w:val="both"/>
      </w:pPr>
      <w:bookmarkStart w:id="65" w:name="_Toc8739042"/>
      <w:bookmarkStart w:id="66" w:name="_Toc21710579"/>
      <w:r>
        <w:t>Requirementsanalyse &amp; Design</w:t>
      </w:r>
      <w:bookmarkEnd w:id="65"/>
      <w:bookmarkEnd w:id="66"/>
    </w:p>
    <w:p w14:paraId="491E8168" w14:textId="77777777" w:rsidR="00781202" w:rsidRDefault="00044888" w:rsidP="008E6A99">
      <w:pPr>
        <w:pStyle w:val="Kop2"/>
        <w:jc w:val="both"/>
      </w:pPr>
      <w:bookmarkStart w:id="67" w:name="_Toc8739044"/>
      <w:bookmarkStart w:id="68" w:name="_Toc21710580"/>
      <w:r>
        <w:t>Use case diagram</w:t>
      </w:r>
      <w:bookmarkEnd w:id="67"/>
      <w:bookmarkEnd w:id="68"/>
    </w:p>
    <w:p w14:paraId="32574AA3" w14:textId="5EAC7D0D" w:rsidR="00044888" w:rsidRDefault="00044888" w:rsidP="008E6A99">
      <w:pPr>
        <w:pStyle w:val="Kop3"/>
        <w:jc w:val="both"/>
      </w:pPr>
      <w:bookmarkStart w:id="69" w:name="_Toc21710581"/>
      <w:r>
        <w:t>Beschrijving</w:t>
      </w:r>
      <w:bookmarkEnd w:id="69"/>
    </w:p>
    <w:p w14:paraId="3F8774D2" w14:textId="0FBE6C95" w:rsidR="0076118E" w:rsidRDefault="008F1A26" w:rsidP="008E6A99">
      <w:pPr>
        <w:spacing w:before="0"/>
        <w:jc w:val="both"/>
      </w:pPr>
      <w:r>
        <w:t xml:space="preserve">Aan de hand van de </w:t>
      </w:r>
      <w:r w:rsidR="0076118E">
        <w:t xml:space="preserve">casus, onze </w:t>
      </w:r>
      <w:proofErr w:type="spellStart"/>
      <w:r w:rsidR="0076118E">
        <w:t>userstories</w:t>
      </w:r>
      <w:proofErr w:type="spellEnd"/>
      <w:r>
        <w:t xml:space="preserve"> en </w:t>
      </w:r>
      <w:r w:rsidR="0076118E">
        <w:t>na</w:t>
      </w:r>
      <w:r w:rsidR="00341C76">
        <w:t xml:space="preserve"> </w:t>
      </w:r>
      <w:r w:rsidR="0076118E">
        <w:t>overleg</w:t>
      </w:r>
      <w:r w:rsidR="00341C76">
        <w:t xml:space="preserve"> met </w:t>
      </w:r>
      <w:r w:rsidR="0076118E">
        <w:t xml:space="preserve">de opdrachtgever zijn we begonnen aan de volgende stap. Deze stap bestaat uit het vinden van de verschillende </w:t>
      </w:r>
      <w:proofErr w:type="spellStart"/>
      <w:r w:rsidR="0076118E">
        <w:t>use</w:t>
      </w:r>
      <w:proofErr w:type="spellEnd"/>
      <w:r w:rsidR="0076118E">
        <w:t xml:space="preserve"> cases en actoren die binnen de webapplicatie zullen bestaan. Hierin zijn voor alle </w:t>
      </w:r>
      <w:r w:rsidR="00E575CB">
        <w:t>actoren</w:t>
      </w:r>
      <w:r w:rsidR="0076118E">
        <w:t xml:space="preserve"> in de webapplicatie de </w:t>
      </w:r>
      <w:proofErr w:type="spellStart"/>
      <w:r w:rsidR="0076118E">
        <w:t>use</w:t>
      </w:r>
      <w:proofErr w:type="spellEnd"/>
      <w:r w:rsidR="0076118E">
        <w:t xml:space="preserve"> cases te zien en zullen deze gevolgd worden door een tekstuele beschrijving die elke </w:t>
      </w:r>
      <w:proofErr w:type="spellStart"/>
      <w:r w:rsidR="0076118E">
        <w:t>use</w:t>
      </w:r>
      <w:proofErr w:type="spellEnd"/>
      <w:r w:rsidR="0076118E">
        <w:t xml:space="preserve"> case stap voor stap zal uitleggen om een duidelijk beeld van het systeem en zijn functionaliteiten te scheppen.</w:t>
      </w:r>
    </w:p>
    <w:p w14:paraId="1A463F9B" w14:textId="47BD2D80" w:rsidR="008F1A26" w:rsidRPr="008F1A26" w:rsidRDefault="008F1A26" w:rsidP="008E6A99">
      <w:pPr>
        <w:jc w:val="both"/>
      </w:pPr>
    </w:p>
    <w:p w14:paraId="0C3F26DF" w14:textId="555D1F21" w:rsidR="00044888" w:rsidRDefault="00044888" w:rsidP="008E6A99">
      <w:pPr>
        <w:pStyle w:val="Kop3"/>
        <w:jc w:val="both"/>
      </w:pPr>
      <w:bookmarkStart w:id="70" w:name="_Toc21710582"/>
      <w:r>
        <w:t>Use case diagram</w:t>
      </w:r>
      <w:bookmarkEnd w:id="70"/>
    </w:p>
    <w:p w14:paraId="7080230E" w14:textId="0F70A472" w:rsidR="008F1A26" w:rsidRDefault="008F1A26" w:rsidP="008E6A99">
      <w:pPr>
        <w:jc w:val="both"/>
      </w:pPr>
    </w:p>
    <w:p w14:paraId="56575CD9" w14:textId="33543830" w:rsidR="008F1A26" w:rsidRDefault="00050260" w:rsidP="008E6A99">
      <w:pPr>
        <w:spacing w:before="0" w:after="240" w:line="252" w:lineRule="auto"/>
        <w:ind w:left="0" w:right="0"/>
        <w:jc w:val="both"/>
      </w:pPr>
      <w:r>
        <w:rPr>
          <w:noProof/>
        </w:rPr>
        <w:drawing>
          <wp:inline distT="0" distB="0" distL="0" distR="0" wp14:anchorId="0E3D0274" wp14:editId="3672F3FD">
            <wp:extent cx="5943600" cy="387858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6AA98110" w14:textId="2790932B" w:rsidR="0071566F" w:rsidRDefault="00044888" w:rsidP="008E6A99">
      <w:pPr>
        <w:pStyle w:val="Kop2"/>
        <w:jc w:val="both"/>
      </w:pPr>
      <w:bookmarkStart w:id="71" w:name="_Toc8739045"/>
      <w:bookmarkStart w:id="72" w:name="_Toc21710583"/>
      <w:r>
        <w:lastRenderedPageBreak/>
        <w:t>Use case samenvattingen</w:t>
      </w:r>
      <w:bookmarkEnd w:id="71"/>
      <w:bookmarkEnd w:id="72"/>
    </w:p>
    <w:p w14:paraId="71794991" w14:textId="63F00794" w:rsidR="00ED76AB" w:rsidRDefault="00127B1E" w:rsidP="008E6A99">
      <w:pPr>
        <w:pStyle w:val="Kop3"/>
        <w:jc w:val="both"/>
      </w:pPr>
      <w:bookmarkStart w:id="73" w:name="_Toc21710584"/>
      <w:r>
        <w:t>Aanvraag detail inzien</w:t>
      </w:r>
      <w:bookmarkEnd w:id="73"/>
    </w:p>
    <w:p w14:paraId="204EC96F" w14:textId="4E3F4151" w:rsidR="00127B1E" w:rsidRDefault="00127B1E" w:rsidP="008E6A99">
      <w:pPr>
        <w:jc w:val="both"/>
        <w:rPr>
          <w:color w:val="000000"/>
        </w:rPr>
      </w:pPr>
      <w:r>
        <w:rPr>
          <w:color w:val="000000"/>
        </w:rPr>
        <w:t xml:space="preserve">Actor selecteert de aanvraag </w:t>
      </w:r>
      <w:r>
        <w:rPr>
          <w:b/>
          <w:color w:val="000000"/>
        </w:rPr>
        <w:t>[i]</w:t>
      </w:r>
      <w:r>
        <w:rPr>
          <w:color w:val="000000"/>
        </w:rPr>
        <w:t xml:space="preserve">. Systeem toont details van de aanvraag inclusief starttijd </w:t>
      </w:r>
      <w:r w:rsidRPr="00331363">
        <w:rPr>
          <w:b/>
          <w:bCs/>
          <w:color w:val="000000"/>
        </w:rPr>
        <w:t>[</w:t>
      </w:r>
      <w:r>
        <w:rPr>
          <w:b/>
          <w:bCs/>
          <w:color w:val="000000"/>
        </w:rPr>
        <w:t>o</w:t>
      </w:r>
      <w:r w:rsidRPr="00331363">
        <w:rPr>
          <w:b/>
          <w:bCs/>
          <w:color w:val="000000"/>
        </w:rPr>
        <w:t>]</w:t>
      </w:r>
      <w:r>
        <w:rPr>
          <w:color w:val="000000"/>
        </w:rPr>
        <w:t>, eindtijd</w:t>
      </w:r>
      <w:r w:rsidRPr="00331363">
        <w:rPr>
          <w:b/>
          <w:bCs/>
          <w:color w:val="000000"/>
        </w:rPr>
        <w:t>[</w:t>
      </w:r>
      <w:r>
        <w:rPr>
          <w:b/>
          <w:bCs/>
          <w:color w:val="000000"/>
        </w:rPr>
        <w:t>o</w:t>
      </w:r>
      <w:r w:rsidRPr="00331363">
        <w:rPr>
          <w:b/>
          <w:bCs/>
          <w:color w:val="000000"/>
        </w:rPr>
        <w:t>]</w:t>
      </w:r>
      <w:r>
        <w:rPr>
          <w:color w:val="000000"/>
        </w:rPr>
        <w:t>, motivatie</w:t>
      </w:r>
      <w:r w:rsidRPr="00331363">
        <w:rPr>
          <w:b/>
          <w:bCs/>
          <w:color w:val="000000"/>
        </w:rPr>
        <w:t>[</w:t>
      </w:r>
      <w:r>
        <w:rPr>
          <w:b/>
          <w:bCs/>
          <w:color w:val="000000"/>
        </w:rPr>
        <w:t>o</w:t>
      </w:r>
      <w:r w:rsidRPr="00331363">
        <w:rPr>
          <w:b/>
          <w:bCs/>
          <w:color w:val="000000"/>
        </w:rPr>
        <w:t>]</w:t>
      </w:r>
      <w:r>
        <w:rPr>
          <w:color w:val="000000"/>
        </w:rPr>
        <w:t>, status</w:t>
      </w:r>
      <w:r w:rsidRPr="00331363">
        <w:rPr>
          <w:b/>
          <w:bCs/>
          <w:color w:val="000000"/>
        </w:rPr>
        <w:t>[</w:t>
      </w:r>
      <w:r>
        <w:rPr>
          <w:b/>
          <w:bCs/>
          <w:color w:val="000000"/>
        </w:rPr>
        <w:t>o</w:t>
      </w:r>
      <w:r w:rsidRPr="00331363">
        <w:rPr>
          <w:b/>
          <w:bCs/>
          <w:color w:val="000000"/>
        </w:rPr>
        <w:t>]</w:t>
      </w:r>
      <w:r>
        <w:rPr>
          <w:color w:val="000000"/>
        </w:rPr>
        <w:t xml:space="preserve"> en QR-code</w:t>
      </w:r>
      <w:r w:rsidRPr="00331363">
        <w:rPr>
          <w:b/>
          <w:bCs/>
          <w:color w:val="000000"/>
        </w:rPr>
        <w:t>[</w:t>
      </w:r>
      <w:r>
        <w:rPr>
          <w:b/>
          <w:bCs/>
          <w:color w:val="000000"/>
        </w:rPr>
        <w:t>o</w:t>
      </w:r>
      <w:r w:rsidRPr="00331363">
        <w:rPr>
          <w:b/>
          <w:bCs/>
          <w:color w:val="000000"/>
        </w:rPr>
        <w:t>]</w:t>
      </w:r>
      <w:r>
        <w:rPr>
          <w:color w:val="000000"/>
        </w:rPr>
        <w:t>.</w:t>
      </w:r>
    </w:p>
    <w:p w14:paraId="6BB9A534" w14:textId="0664EC32" w:rsidR="00127B1E" w:rsidRDefault="00127B1E" w:rsidP="008E6A99">
      <w:pPr>
        <w:pStyle w:val="Kop3"/>
        <w:jc w:val="both"/>
      </w:pPr>
      <w:bookmarkStart w:id="74" w:name="_Toc21710585"/>
      <w:r>
        <w:t>Overzicht aanvragen inzien</w:t>
      </w:r>
      <w:bookmarkEnd w:id="74"/>
    </w:p>
    <w:p w14:paraId="53F778B7" w14:textId="77777777" w:rsidR="00127B1E" w:rsidRDefault="00127B1E" w:rsidP="008E6A99">
      <w:pPr>
        <w:jc w:val="both"/>
      </w:pPr>
      <w:r>
        <w:rPr>
          <w:color w:val="000000"/>
        </w:rPr>
        <w:t xml:space="preserve">Het systeem toont alle aanvragen </w:t>
      </w:r>
      <w:r>
        <w:rPr>
          <w:b/>
          <w:color w:val="000000"/>
        </w:rPr>
        <w:t>[o]</w:t>
      </w:r>
      <w:r>
        <w:rPr>
          <w:color w:val="000000"/>
        </w:rPr>
        <w:t xml:space="preserve"> waartoe de actor rechten heeft. </w:t>
      </w:r>
    </w:p>
    <w:p w14:paraId="68C5FFEC" w14:textId="23469D9C" w:rsidR="00127B1E" w:rsidRDefault="00127B1E" w:rsidP="008E6A99">
      <w:pPr>
        <w:pStyle w:val="Kop3"/>
        <w:jc w:val="both"/>
      </w:pPr>
      <w:bookmarkStart w:id="75" w:name="_Toc21710586"/>
      <w:r>
        <w:t>QR code scannen</w:t>
      </w:r>
      <w:bookmarkEnd w:id="75"/>
    </w:p>
    <w:p w14:paraId="2B1A1ED6" w14:textId="5EEDE5EA" w:rsidR="00127B1E" w:rsidRDefault="00127B1E" w:rsidP="008E6A99">
      <w:pPr>
        <w:jc w:val="both"/>
      </w:pPr>
      <w:r>
        <w:t xml:space="preserve">Student toont QR-code aan systeem </w:t>
      </w:r>
      <w:r>
        <w:rPr>
          <w:b/>
        </w:rPr>
        <w:t>[i]</w:t>
      </w:r>
      <w:r>
        <w:t>. Het systeem valideert of de afspraak in de agenda ingepland staat op dat moment. Het systeem geeft feedback betreffende de toegang tot de ruimte</w:t>
      </w:r>
      <w:r w:rsidRPr="00B222F1">
        <w:rPr>
          <w:b/>
          <w:bCs/>
        </w:rPr>
        <w:t>[o]</w:t>
      </w:r>
      <w:r>
        <w:t>.</w:t>
      </w:r>
    </w:p>
    <w:p w14:paraId="679A1CBE" w14:textId="05B4BC80" w:rsidR="00127B1E" w:rsidRDefault="00127B1E" w:rsidP="008E6A99">
      <w:pPr>
        <w:pStyle w:val="Kop3"/>
        <w:jc w:val="both"/>
      </w:pPr>
      <w:bookmarkStart w:id="76" w:name="_Toc21710587"/>
      <w:r>
        <w:t>Aanvraag keuren</w:t>
      </w:r>
      <w:bookmarkEnd w:id="76"/>
    </w:p>
    <w:p w14:paraId="03AB1E53" w14:textId="0EEC9647" w:rsidR="00127B1E" w:rsidRDefault="00127B1E" w:rsidP="008E6A99">
      <w:pPr>
        <w:pBdr>
          <w:top w:val="nil"/>
          <w:left w:val="nil"/>
          <w:bottom w:val="nil"/>
          <w:right w:val="nil"/>
          <w:between w:val="nil"/>
        </w:pBdr>
        <w:jc w:val="both"/>
        <w:rPr>
          <w:color w:val="000000"/>
        </w:rPr>
      </w:pPr>
      <w:r>
        <w:rPr>
          <w:color w:val="000000"/>
        </w:rPr>
        <w:t xml:space="preserve">Docent keurt de aanvraag </w:t>
      </w:r>
      <w:r>
        <w:rPr>
          <w:b/>
          <w:color w:val="000000"/>
        </w:rPr>
        <w:t>[i]</w:t>
      </w:r>
      <w:r>
        <w:rPr>
          <w:color w:val="000000"/>
        </w:rPr>
        <w:t xml:space="preserve"> en het systeem verwerkt de keuze.</w:t>
      </w:r>
    </w:p>
    <w:p w14:paraId="75D6320C" w14:textId="436DC693" w:rsidR="00127B1E" w:rsidRDefault="00127B1E" w:rsidP="008E6A99">
      <w:pPr>
        <w:pStyle w:val="Kop3"/>
        <w:jc w:val="both"/>
      </w:pPr>
      <w:bookmarkStart w:id="77" w:name="_Toc21710588"/>
      <w:r>
        <w:t>Aanvraag indienen</w:t>
      </w:r>
      <w:bookmarkEnd w:id="77"/>
    </w:p>
    <w:p w14:paraId="030DDC36" w14:textId="77777777" w:rsidR="00127B1E" w:rsidRDefault="00127B1E" w:rsidP="008E6A99">
      <w:pPr>
        <w:jc w:val="both"/>
      </w:pPr>
      <w:r>
        <w:rPr>
          <w:color w:val="000000"/>
        </w:rPr>
        <w:t xml:space="preserve">Het systeem toont het formulier voor een aanvraag </w:t>
      </w:r>
      <w:r>
        <w:rPr>
          <w:b/>
          <w:color w:val="000000"/>
        </w:rPr>
        <w:t>[o]</w:t>
      </w:r>
      <w:r>
        <w:rPr>
          <w:color w:val="000000"/>
        </w:rPr>
        <w:t xml:space="preserve">. De student voert </w:t>
      </w:r>
      <w:r>
        <w:t>de starttijd</w:t>
      </w:r>
      <w:r w:rsidRPr="00750A68">
        <w:rPr>
          <w:b/>
          <w:bCs/>
        </w:rPr>
        <w:t>[i]</w:t>
      </w:r>
      <w:r>
        <w:t>, eindtijd</w:t>
      </w:r>
      <w:r w:rsidRPr="00750A68">
        <w:rPr>
          <w:b/>
          <w:bCs/>
        </w:rPr>
        <w:t>[i]</w:t>
      </w:r>
      <w:r>
        <w:t xml:space="preserve"> en motivatie </w:t>
      </w:r>
      <w:r>
        <w:rPr>
          <w:b/>
          <w:color w:val="000000"/>
        </w:rPr>
        <w:t>[i]</w:t>
      </w:r>
      <w:r>
        <w:rPr>
          <w:color w:val="000000"/>
        </w:rPr>
        <w:t xml:space="preserve"> in voor een aanvraag. S</w:t>
      </w:r>
      <w:r>
        <w:t>ysteem slaat de aanvraag op.</w:t>
      </w:r>
    </w:p>
    <w:p w14:paraId="331AE713" w14:textId="75A4634E" w:rsidR="00127B1E" w:rsidRDefault="00127B1E" w:rsidP="008E6A99">
      <w:pPr>
        <w:pStyle w:val="Kop3"/>
        <w:jc w:val="both"/>
      </w:pPr>
      <w:bookmarkStart w:id="78" w:name="_Toc21710589"/>
      <w:r>
        <w:t>HU</w:t>
      </w:r>
      <w:r w:rsidR="0075072A">
        <w:t>-</w:t>
      </w:r>
      <w:r>
        <w:t>mail registreren</w:t>
      </w:r>
      <w:bookmarkEnd w:id="78"/>
    </w:p>
    <w:p w14:paraId="266C0A25" w14:textId="77777777" w:rsidR="00127B1E" w:rsidRDefault="00127B1E" w:rsidP="008E6A99">
      <w:pPr>
        <w:jc w:val="both"/>
      </w:pPr>
      <w:r>
        <w:rPr>
          <w:color w:val="000000"/>
        </w:rPr>
        <w:t xml:space="preserve">Het systeem toont het formulier voer het registreren van een gebruiker </w:t>
      </w:r>
      <w:r>
        <w:rPr>
          <w:b/>
          <w:color w:val="000000"/>
        </w:rPr>
        <w:t>[o]</w:t>
      </w:r>
      <w:r>
        <w:rPr>
          <w:color w:val="000000"/>
        </w:rPr>
        <w:t xml:space="preserve">. De Actor vult zijn HU-mail in </w:t>
      </w:r>
      <w:r w:rsidRPr="008C623D">
        <w:rPr>
          <w:b/>
          <w:bCs/>
          <w:color w:val="000000"/>
        </w:rPr>
        <w:t>[i]</w:t>
      </w:r>
      <w:r>
        <w:rPr>
          <w:color w:val="000000"/>
        </w:rPr>
        <w:t xml:space="preserve">. Systeem slaat de registratie op. </w:t>
      </w:r>
    </w:p>
    <w:p w14:paraId="48B3CEAA" w14:textId="1D6CFC10" w:rsidR="00127B1E" w:rsidRDefault="00127B1E" w:rsidP="008E6A99">
      <w:pPr>
        <w:pStyle w:val="Kop3"/>
        <w:jc w:val="both"/>
      </w:pPr>
      <w:bookmarkStart w:id="79" w:name="_Toc21710590"/>
      <w:r>
        <w:t>HU</w:t>
      </w:r>
      <w:r w:rsidR="0075072A">
        <w:t>-</w:t>
      </w:r>
      <w:r>
        <w:t>M</w:t>
      </w:r>
      <w:r w:rsidR="0075072A">
        <w:t>ail registratie inzien</w:t>
      </w:r>
      <w:bookmarkEnd w:id="79"/>
    </w:p>
    <w:p w14:paraId="447F5516" w14:textId="4971FF48" w:rsidR="0075072A" w:rsidRDefault="0075072A" w:rsidP="008E6A99">
      <w:pPr>
        <w:jc w:val="both"/>
        <w:rPr>
          <w:b/>
          <w:bCs/>
        </w:rPr>
      </w:pPr>
      <w:r>
        <w:t xml:space="preserve">Het systeem toont de emailadressen van alle onbevestigde accounts met een gekoppelde email </w:t>
      </w:r>
      <w:r w:rsidRPr="00E27281">
        <w:rPr>
          <w:b/>
          <w:bCs/>
        </w:rPr>
        <w:t>[o]</w:t>
      </w:r>
      <w:r>
        <w:rPr>
          <w:b/>
          <w:bCs/>
        </w:rPr>
        <w:t>.</w:t>
      </w:r>
    </w:p>
    <w:p w14:paraId="355B5143" w14:textId="4396B128" w:rsidR="0075072A" w:rsidRDefault="0075072A" w:rsidP="008E6A99">
      <w:pPr>
        <w:pStyle w:val="Kop3"/>
        <w:jc w:val="both"/>
      </w:pPr>
      <w:bookmarkStart w:id="80" w:name="_Toc21710591"/>
      <w:r>
        <w:t>Registratie HU-mail keuren</w:t>
      </w:r>
      <w:bookmarkEnd w:id="80"/>
    </w:p>
    <w:p w14:paraId="5154711D" w14:textId="77777777" w:rsidR="0075072A" w:rsidRPr="00E27281" w:rsidRDefault="0075072A" w:rsidP="008E6A99">
      <w:pPr>
        <w:jc w:val="both"/>
      </w:pPr>
      <w:r>
        <w:t xml:space="preserve">Het systeem toont alle email </w:t>
      </w:r>
      <w:r w:rsidRPr="00E27281">
        <w:rPr>
          <w:b/>
          <w:bCs/>
        </w:rPr>
        <w:t>[o]</w:t>
      </w:r>
      <w:r>
        <w:rPr>
          <w:b/>
          <w:bCs/>
        </w:rPr>
        <w:t xml:space="preserve"> </w:t>
      </w:r>
      <w:r>
        <w:t xml:space="preserve">van registratie, de docent keurt de geselecteerde email </w:t>
      </w:r>
      <w:r w:rsidRPr="00E27281">
        <w:rPr>
          <w:b/>
          <w:bCs/>
        </w:rPr>
        <w:t>[i]</w:t>
      </w:r>
      <w:r>
        <w:rPr>
          <w:b/>
          <w:bCs/>
        </w:rPr>
        <w:t xml:space="preserve">. </w:t>
      </w:r>
      <w:r>
        <w:t>Het s</w:t>
      </w:r>
      <w:r w:rsidRPr="00E27281">
        <w:t>ysteem slaat de keuze op</w:t>
      </w:r>
      <w:r>
        <w:t>.</w:t>
      </w:r>
    </w:p>
    <w:p w14:paraId="0717247A" w14:textId="2F843E8D" w:rsidR="0075072A" w:rsidRDefault="0075072A" w:rsidP="008E6A99">
      <w:pPr>
        <w:spacing w:before="0" w:after="240" w:line="252" w:lineRule="auto"/>
        <w:ind w:left="0" w:right="0"/>
        <w:jc w:val="both"/>
      </w:pPr>
      <w:r>
        <w:br w:type="page"/>
      </w:r>
    </w:p>
    <w:p w14:paraId="55082128" w14:textId="152E7617" w:rsidR="00044888" w:rsidRDefault="00D9355A" w:rsidP="008E6A99">
      <w:pPr>
        <w:pStyle w:val="Kop2"/>
        <w:jc w:val="both"/>
      </w:pPr>
      <w:bookmarkStart w:id="81" w:name="_Toc8739046"/>
      <w:bookmarkStart w:id="82" w:name="_Toc21710592"/>
      <w:r>
        <w:lastRenderedPageBreak/>
        <w:t>Use case templates</w:t>
      </w:r>
      <w:bookmarkEnd w:id="81"/>
      <w:bookmarkEnd w:id="82"/>
    </w:p>
    <w:p w14:paraId="3274FD63" w14:textId="77777777" w:rsidR="00127B1E" w:rsidRPr="00127B1E" w:rsidRDefault="00127B1E" w:rsidP="008E6A99">
      <w:pPr>
        <w:jc w:val="both"/>
      </w:pPr>
    </w:p>
    <w:tbl>
      <w:tblPr>
        <w:tblW w:w="9062" w:type="dxa"/>
        <w:tblLayout w:type="fixed"/>
        <w:tblLook w:val="0400" w:firstRow="0" w:lastRow="0" w:firstColumn="0" w:lastColumn="0" w:noHBand="0" w:noVBand="1"/>
      </w:tblPr>
      <w:tblGrid>
        <w:gridCol w:w="2122"/>
        <w:gridCol w:w="1559"/>
        <w:gridCol w:w="5381"/>
      </w:tblGrid>
      <w:tr w:rsidR="00050260" w14:paraId="6C7ACADA"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FBBCE0" w14:textId="77777777" w:rsidR="00050260" w:rsidRDefault="00050260" w:rsidP="008E6A99">
            <w:pPr>
              <w:jc w:val="both"/>
            </w:pPr>
            <w:r>
              <w:rPr>
                <w:color w:val="000000"/>
              </w:rPr>
              <w:t>Use Case Nummer</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89A48E" w14:textId="77777777" w:rsidR="00050260" w:rsidRDefault="00050260" w:rsidP="008E6A99">
            <w:pPr>
              <w:jc w:val="both"/>
            </w:pPr>
            <w:r>
              <w:rPr>
                <w:color w:val="000000"/>
              </w:rPr>
              <w:t>1001</w:t>
            </w:r>
          </w:p>
        </w:tc>
      </w:tr>
      <w:tr w:rsidR="00050260" w14:paraId="266888B9"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C50348" w14:textId="77777777" w:rsidR="00050260" w:rsidRDefault="00050260" w:rsidP="008E6A99">
            <w:pPr>
              <w:jc w:val="both"/>
            </w:pPr>
            <w:r>
              <w:rPr>
                <w:color w:val="000000"/>
              </w:rPr>
              <w:t>Use Case Naam</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1BC52F" w14:textId="77777777" w:rsidR="00050260" w:rsidRDefault="00050260" w:rsidP="008E6A99">
            <w:pPr>
              <w:jc w:val="both"/>
            </w:pPr>
            <w:r>
              <w:rPr>
                <w:color w:val="000000"/>
              </w:rPr>
              <w:t>Aanvraag detail inzien</w:t>
            </w:r>
          </w:p>
        </w:tc>
      </w:tr>
      <w:tr w:rsidR="00050260" w14:paraId="1606FC11"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1E339" w14:textId="77777777" w:rsidR="00050260" w:rsidRDefault="00050260" w:rsidP="008E6A99">
            <w:pPr>
              <w:jc w:val="both"/>
            </w:pPr>
            <w:r>
              <w:rPr>
                <w:color w:val="000000"/>
              </w:rPr>
              <w:t>Actoren</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86B628" w14:textId="77777777" w:rsidR="00050260" w:rsidRDefault="00050260" w:rsidP="008E6A99">
            <w:pPr>
              <w:jc w:val="both"/>
            </w:pPr>
            <w:r>
              <w:rPr>
                <w:color w:val="000000"/>
              </w:rPr>
              <w:t>Docent, Student</w:t>
            </w:r>
          </w:p>
        </w:tc>
      </w:tr>
      <w:tr w:rsidR="00050260" w14:paraId="33BF12DE"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0E25B" w14:textId="77777777" w:rsidR="00050260" w:rsidRDefault="00050260" w:rsidP="008E6A99">
            <w:pPr>
              <w:jc w:val="both"/>
            </w:pPr>
            <w:r>
              <w:rPr>
                <w:color w:val="000000"/>
              </w:rPr>
              <w:t>Samenvatting</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F89028" w14:textId="77777777" w:rsidR="00050260" w:rsidRDefault="00050260" w:rsidP="008E6A99">
            <w:pPr>
              <w:jc w:val="both"/>
            </w:pPr>
            <w:r>
              <w:rPr>
                <w:color w:val="000000"/>
              </w:rPr>
              <w:t xml:space="preserve">Actor selecteert de aanvraag </w:t>
            </w:r>
            <w:r>
              <w:rPr>
                <w:b/>
                <w:color w:val="000000"/>
              </w:rPr>
              <w:t>[i]</w:t>
            </w:r>
            <w:r>
              <w:rPr>
                <w:color w:val="000000"/>
              </w:rPr>
              <w:t xml:space="preserve">. Systeem toont details van de aanvraag inclusief starttijd </w:t>
            </w:r>
            <w:r w:rsidRPr="00331363">
              <w:rPr>
                <w:b/>
                <w:bCs/>
                <w:color w:val="000000"/>
              </w:rPr>
              <w:t>[</w:t>
            </w:r>
            <w:r>
              <w:rPr>
                <w:b/>
                <w:bCs/>
                <w:color w:val="000000"/>
              </w:rPr>
              <w:t>o</w:t>
            </w:r>
            <w:r w:rsidRPr="00331363">
              <w:rPr>
                <w:b/>
                <w:bCs/>
                <w:color w:val="000000"/>
              </w:rPr>
              <w:t>]</w:t>
            </w:r>
            <w:r>
              <w:rPr>
                <w:color w:val="000000"/>
              </w:rPr>
              <w:t>, eindtijd</w:t>
            </w:r>
            <w:r w:rsidRPr="00331363">
              <w:rPr>
                <w:b/>
                <w:bCs/>
                <w:color w:val="000000"/>
              </w:rPr>
              <w:t>[</w:t>
            </w:r>
            <w:r>
              <w:rPr>
                <w:b/>
                <w:bCs/>
                <w:color w:val="000000"/>
              </w:rPr>
              <w:t>o</w:t>
            </w:r>
            <w:r w:rsidRPr="00331363">
              <w:rPr>
                <w:b/>
                <w:bCs/>
                <w:color w:val="000000"/>
              </w:rPr>
              <w:t>]</w:t>
            </w:r>
            <w:r>
              <w:rPr>
                <w:color w:val="000000"/>
              </w:rPr>
              <w:t>, motivatie</w:t>
            </w:r>
            <w:r w:rsidRPr="00331363">
              <w:rPr>
                <w:b/>
                <w:bCs/>
                <w:color w:val="000000"/>
              </w:rPr>
              <w:t>[</w:t>
            </w:r>
            <w:r>
              <w:rPr>
                <w:b/>
                <w:bCs/>
                <w:color w:val="000000"/>
              </w:rPr>
              <w:t>o</w:t>
            </w:r>
            <w:r w:rsidRPr="00331363">
              <w:rPr>
                <w:b/>
                <w:bCs/>
                <w:color w:val="000000"/>
              </w:rPr>
              <w:t>]</w:t>
            </w:r>
            <w:r>
              <w:rPr>
                <w:color w:val="000000"/>
              </w:rPr>
              <w:t>, status</w:t>
            </w:r>
            <w:r w:rsidRPr="00331363">
              <w:rPr>
                <w:b/>
                <w:bCs/>
                <w:color w:val="000000"/>
              </w:rPr>
              <w:t>[</w:t>
            </w:r>
            <w:r>
              <w:rPr>
                <w:b/>
                <w:bCs/>
                <w:color w:val="000000"/>
              </w:rPr>
              <w:t>o</w:t>
            </w:r>
            <w:r w:rsidRPr="00331363">
              <w:rPr>
                <w:b/>
                <w:bCs/>
                <w:color w:val="000000"/>
              </w:rPr>
              <w:t>]</w:t>
            </w:r>
            <w:r>
              <w:rPr>
                <w:color w:val="000000"/>
              </w:rPr>
              <w:t xml:space="preserve"> en QR-code</w:t>
            </w:r>
            <w:r w:rsidRPr="00331363">
              <w:rPr>
                <w:b/>
                <w:bCs/>
                <w:color w:val="000000"/>
              </w:rPr>
              <w:t>[</w:t>
            </w:r>
            <w:r>
              <w:rPr>
                <w:b/>
                <w:bCs/>
                <w:color w:val="000000"/>
              </w:rPr>
              <w:t>o</w:t>
            </w:r>
            <w:r w:rsidRPr="00331363">
              <w:rPr>
                <w:b/>
                <w:bCs/>
                <w:color w:val="000000"/>
              </w:rPr>
              <w:t>]</w:t>
            </w:r>
            <w:r>
              <w:rPr>
                <w:color w:val="000000"/>
              </w:rPr>
              <w:t>.</w:t>
            </w:r>
          </w:p>
        </w:tc>
      </w:tr>
      <w:tr w:rsidR="00050260" w14:paraId="38325343"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39B4D" w14:textId="77777777" w:rsidR="00050260" w:rsidRDefault="00050260" w:rsidP="008E6A99">
            <w:pPr>
              <w:jc w:val="both"/>
            </w:pPr>
            <w:r>
              <w:rPr>
                <w:color w:val="000000"/>
              </w:rPr>
              <w:t>Pre-conditie</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A9ABD7" w14:textId="77777777" w:rsidR="00050260" w:rsidRDefault="00050260" w:rsidP="008E6A99">
            <w:pPr>
              <w:jc w:val="both"/>
              <w:rPr>
                <w:color w:val="000000"/>
              </w:rPr>
            </w:pPr>
            <w:r>
              <w:rPr>
                <w:color w:val="000000"/>
              </w:rPr>
              <w:t>-</w:t>
            </w:r>
          </w:p>
        </w:tc>
      </w:tr>
      <w:tr w:rsidR="00050260" w14:paraId="594D4178"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10A6D" w14:textId="77777777" w:rsidR="00050260" w:rsidRDefault="00050260" w:rsidP="008E6A99">
            <w:pPr>
              <w:jc w:val="both"/>
            </w:pPr>
            <w:proofErr w:type="spellStart"/>
            <w:r>
              <w:rPr>
                <w:color w:val="000000"/>
              </w:rPr>
              <w:t>Main</w:t>
            </w:r>
            <w:proofErr w:type="spellEnd"/>
            <w:r>
              <w:rPr>
                <w:color w:val="000000"/>
              </w:rPr>
              <w:t xml:space="preserve"> Scenario</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E9F6AE" w14:textId="77777777" w:rsidR="00050260" w:rsidRDefault="00050260" w:rsidP="008E6A99">
            <w:pPr>
              <w:numPr>
                <w:ilvl w:val="0"/>
                <w:numId w:val="10"/>
              </w:numPr>
              <w:spacing w:before="0"/>
              <w:ind w:right="0"/>
              <w:jc w:val="both"/>
              <w:rPr>
                <w:color w:val="000000"/>
              </w:rPr>
            </w:pPr>
            <w:r>
              <w:rPr>
                <w:color w:val="000000"/>
              </w:rPr>
              <w:t>Actor selecteert de aanvraag.</w:t>
            </w:r>
          </w:p>
          <w:p w14:paraId="29A92716" w14:textId="77777777" w:rsidR="00050260" w:rsidRDefault="00050260" w:rsidP="008E6A99">
            <w:pPr>
              <w:numPr>
                <w:ilvl w:val="0"/>
                <w:numId w:val="10"/>
              </w:numPr>
              <w:spacing w:before="0"/>
              <w:ind w:right="0"/>
              <w:jc w:val="both"/>
              <w:rPr>
                <w:color w:val="000000"/>
              </w:rPr>
            </w:pPr>
            <w:r>
              <w:rPr>
                <w:color w:val="000000"/>
              </w:rPr>
              <w:t>Systeem toont details van de geselecteerde aanvraag inclusief starttijd, eindtijd, motivatie, status en QR-code.</w:t>
            </w:r>
          </w:p>
        </w:tc>
      </w:tr>
      <w:tr w:rsidR="00050260" w14:paraId="7348FE31"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D58791" w14:textId="77777777" w:rsidR="00050260" w:rsidRDefault="00050260" w:rsidP="008E6A99">
            <w:pPr>
              <w:jc w:val="both"/>
            </w:pPr>
            <w:r>
              <w:rPr>
                <w:color w:val="000000"/>
              </w:rPr>
              <w:t>Post-conditie (</w:t>
            </w:r>
            <w:proofErr w:type="spellStart"/>
            <w:r>
              <w:rPr>
                <w:color w:val="000000"/>
              </w:rPr>
              <w:t>Main</w:t>
            </w:r>
            <w:proofErr w:type="spellEnd"/>
            <w:r>
              <w:rPr>
                <w:color w:val="000000"/>
              </w:rPr>
              <w:t>)</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BE7987" w14:textId="77777777" w:rsidR="00050260" w:rsidRDefault="00050260" w:rsidP="008E6A99">
            <w:pPr>
              <w:jc w:val="both"/>
            </w:pPr>
            <w:r>
              <w:rPr>
                <w:color w:val="000000"/>
              </w:rPr>
              <w:t>Systeem is ongewijzigd.</w:t>
            </w:r>
          </w:p>
        </w:tc>
      </w:tr>
      <w:tr w:rsidR="00050260" w14:paraId="51B8E46C" w14:textId="77777777" w:rsidTr="00C636F9">
        <w:trPr>
          <w:trHeight w:val="320"/>
        </w:trPr>
        <w:tc>
          <w:tcPr>
            <w:tcW w:w="2122" w:type="dxa"/>
            <w:vMerge w:val="restart"/>
            <w:tcBorders>
              <w:top w:val="single" w:sz="4" w:space="0" w:color="000000"/>
              <w:left w:val="single" w:sz="4" w:space="0" w:color="000000"/>
              <w:right w:val="single" w:sz="4" w:space="0" w:color="000000"/>
            </w:tcBorders>
            <w:tcMar>
              <w:top w:w="0" w:type="dxa"/>
              <w:left w:w="115" w:type="dxa"/>
              <w:bottom w:w="0" w:type="dxa"/>
              <w:right w:w="115" w:type="dxa"/>
            </w:tcMar>
          </w:tcPr>
          <w:p w14:paraId="524C88F3" w14:textId="77777777" w:rsidR="00050260" w:rsidRDefault="00050260" w:rsidP="008E6A99">
            <w:pPr>
              <w:jc w:val="both"/>
            </w:pPr>
            <w:r>
              <w:rPr>
                <w:color w:val="000000"/>
              </w:rPr>
              <w:t>Alternatief Scenario</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2EA286" w14:textId="77777777" w:rsidR="00050260" w:rsidRDefault="00050260" w:rsidP="008E6A99">
            <w:pPr>
              <w:jc w:val="both"/>
            </w:pPr>
            <w:r>
              <w:t>Trigger</w:t>
            </w:r>
          </w:p>
        </w:tc>
        <w:tc>
          <w:tcPr>
            <w:tcW w:w="5381" w:type="dxa"/>
            <w:tcBorders>
              <w:top w:val="single" w:sz="4" w:space="0" w:color="000000"/>
              <w:left w:val="single" w:sz="4" w:space="0" w:color="000000"/>
              <w:bottom w:val="single" w:sz="4" w:space="0" w:color="000000"/>
              <w:right w:val="single" w:sz="4" w:space="0" w:color="000000"/>
            </w:tcBorders>
          </w:tcPr>
          <w:p w14:paraId="611DDD1F" w14:textId="77777777" w:rsidR="00050260" w:rsidRDefault="00050260" w:rsidP="008E6A99">
            <w:pPr>
              <w:ind w:left="81"/>
              <w:jc w:val="both"/>
            </w:pPr>
            <w:r>
              <w:t xml:space="preserve">De status van de geselecteerde aanvraag is niet ‘ACCEPTED’. </w:t>
            </w:r>
          </w:p>
        </w:tc>
      </w:tr>
      <w:tr w:rsidR="00050260" w14:paraId="33996D2C" w14:textId="77777777" w:rsidTr="00C636F9">
        <w:trPr>
          <w:trHeight w:val="320"/>
        </w:trPr>
        <w:tc>
          <w:tcPr>
            <w:tcW w:w="2122" w:type="dxa"/>
            <w:vMerge/>
            <w:tcBorders>
              <w:left w:val="single" w:sz="4" w:space="0" w:color="000000"/>
              <w:right w:val="single" w:sz="4" w:space="0" w:color="000000"/>
            </w:tcBorders>
            <w:tcMar>
              <w:top w:w="0" w:type="dxa"/>
              <w:left w:w="115" w:type="dxa"/>
              <w:bottom w:w="0" w:type="dxa"/>
              <w:right w:w="115" w:type="dxa"/>
            </w:tcMar>
          </w:tcPr>
          <w:p w14:paraId="3D1FEE3C"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0335F6" w14:textId="77777777" w:rsidR="00050260" w:rsidRDefault="00050260" w:rsidP="008E6A99">
            <w:pPr>
              <w:jc w:val="both"/>
            </w:pPr>
            <w:r>
              <w:t>Scenario</w:t>
            </w:r>
          </w:p>
          <w:p w14:paraId="4F39E0C1" w14:textId="77777777" w:rsidR="00050260" w:rsidRDefault="00050260" w:rsidP="008E6A99">
            <w:pPr>
              <w:jc w:val="both"/>
            </w:pPr>
          </w:p>
        </w:tc>
        <w:tc>
          <w:tcPr>
            <w:tcW w:w="5381" w:type="dxa"/>
            <w:tcBorders>
              <w:top w:val="single" w:sz="4" w:space="0" w:color="000000"/>
              <w:left w:val="single" w:sz="4" w:space="0" w:color="000000"/>
              <w:bottom w:val="single" w:sz="4" w:space="0" w:color="000000"/>
              <w:right w:val="single" w:sz="4" w:space="0" w:color="000000"/>
            </w:tcBorders>
          </w:tcPr>
          <w:p w14:paraId="7A702367" w14:textId="77777777" w:rsidR="00050260" w:rsidRDefault="00050260" w:rsidP="008E6A99">
            <w:pPr>
              <w:numPr>
                <w:ilvl w:val="0"/>
                <w:numId w:val="13"/>
              </w:numPr>
              <w:spacing w:before="0"/>
              <w:ind w:left="506" w:right="0"/>
              <w:jc w:val="both"/>
            </w:pPr>
            <w:r>
              <w:t>Actor selecteert de aanvraag.</w:t>
            </w:r>
          </w:p>
          <w:p w14:paraId="3B0B17B6" w14:textId="77777777" w:rsidR="00050260" w:rsidRDefault="00050260" w:rsidP="008E6A99">
            <w:pPr>
              <w:numPr>
                <w:ilvl w:val="0"/>
                <w:numId w:val="13"/>
              </w:numPr>
              <w:spacing w:before="0"/>
              <w:ind w:left="506" w:right="0" w:hanging="357"/>
              <w:jc w:val="both"/>
            </w:pPr>
            <w:r>
              <w:rPr>
                <w:color w:val="000000"/>
              </w:rPr>
              <w:t>Systeem toont details van de geselecteerde aanvraag inclusief starttijd, eindtijd, motivatie en status.</w:t>
            </w:r>
          </w:p>
        </w:tc>
      </w:tr>
      <w:tr w:rsidR="00050260" w14:paraId="16C49F0A" w14:textId="77777777" w:rsidTr="00C636F9">
        <w:trPr>
          <w:trHeight w:val="320"/>
        </w:trPr>
        <w:tc>
          <w:tcPr>
            <w:tcW w:w="2122" w:type="dxa"/>
            <w:vMerge/>
            <w:tcBorders>
              <w:left w:val="single" w:sz="4" w:space="0" w:color="000000"/>
              <w:bottom w:val="single" w:sz="4" w:space="0" w:color="000000"/>
              <w:right w:val="single" w:sz="4" w:space="0" w:color="000000"/>
            </w:tcBorders>
            <w:tcMar>
              <w:top w:w="0" w:type="dxa"/>
              <w:left w:w="115" w:type="dxa"/>
              <w:bottom w:w="0" w:type="dxa"/>
              <w:right w:w="115" w:type="dxa"/>
            </w:tcMar>
          </w:tcPr>
          <w:p w14:paraId="1FFDF279"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BDC5A" w14:textId="77777777" w:rsidR="00050260" w:rsidRDefault="00050260" w:rsidP="008E6A99">
            <w:pPr>
              <w:jc w:val="both"/>
            </w:pPr>
            <w:r>
              <w:t>Post-conditie</w:t>
            </w:r>
          </w:p>
          <w:p w14:paraId="35516514" w14:textId="77777777" w:rsidR="00050260" w:rsidRDefault="00050260" w:rsidP="008E6A99">
            <w:pPr>
              <w:jc w:val="both"/>
            </w:pPr>
          </w:p>
        </w:tc>
        <w:tc>
          <w:tcPr>
            <w:tcW w:w="5381" w:type="dxa"/>
            <w:tcBorders>
              <w:top w:val="single" w:sz="4" w:space="0" w:color="000000"/>
              <w:left w:val="single" w:sz="4" w:space="0" w:color="000000"/>
              <w:bottom w:val="single" w:sz="4" w:space="0" w:color="000000"/>
              <w:right w:val="single" w:sz="4" w:space="0" w:color="000000"/>
            </w:tcBorders>
          </w:tcPr>
          <w:p w14:paraId="0E9F77D3" w14:textId="77777777" w:rsidR="00050260" w:rsidRDefault="00050260" w:rsidP="008E6A99">
            <w:pPr>
              <w:ind w:left="81"/>
              <w:jc w:val="both"/>
            </w:pPr>
            <w:r>
              <w:rPr>
                <w:color w:val="000000"/>
              </w:rPr>
              <w:t>Systeem is ongewijzigd.</w:t>
            </w:r>
          </w:p>
        </w:tc>
      </w:tr>
    </w:tbl>
    <w:p w14:paraId="1015FDC1" w14:textId="45B94843" w:rsidR="00B82AE3" w:rsidRDefault="00B82AE3" w:rsidP="008E6A99">
      <w:pPr>
        <w:spacing w:after="240"/>
        <w:jc w:val="both"/>
      </w:pPr>
    </w:p>
    <w:p w14:paraId="70160ED1" w14:textId="77777777" w:rsidR="00B82AE3" w:rsidRDefault="00B82AE3" w:rsidP="008E6A99">
      <w:pPr>
        <w:spacing w:before="0" w:after="240" w:line="252" w:lineRule="auto"/>
        <w:ind w:left="0" w:right="0"/>
        <w:jc w:val="both"/>
      </w:pPr>
      <w:r>
        <w:br w:type="page"/>
      </w:r>
    </w:p>
    <w:tbl>
      <w:tblPr>
        <w:tblW w:w="9062" w:type="dxa"/>
        <w:tblLayout w:type="fixed"/>
        <w:tblLook w:val="0400" w:firstRow="0" w:lastRow="0" w:firstColumn="0" w:lastColumn="0" w:noHBand="0" w:noVBand="1"/>
      </w:tblPr>
      <w:tblGrid>
        <w:gridCol w:w="2122"/>
        <w:gridCol w:w="6940"/>
      </w:tblGrid>
      <w:tr w:rsidR="00050260" w14:paraId="485CDED4"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B494A7" w14:textId="77777777" w:rsidR="00050260" w:rsidRDefault="00050260" w:rsidP="008E6A99">
            <w:pPr>
              <w:jc w:val="both"/>
            </w:pPr>
            <w:r>
              <w:rPr>
                <w:color w:val="000000"/>
              </w:rPr>
              <w:lastRenderedPageBreak/>
              <w:t>Use Case Nummer</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B7A5B5" w14:textId="77777777" w:rsidR="00050260" w:rsidRDefault="00050260" w:rsidP="008E6A99">
            <w:pPr>
              <w:jc w:val="both"/>
            </w:pPr>
            <w:r>
              <w:rPr>
                <w:color w:val="000000"/>
              </w:rPr>
              <w:t>1002</w:t>
            </w:r>
          </w:p>
        </w:tc>
      </w:tr>
      <w:tr w:rsidR="00050260" w14:paraId="4CBF60BC"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DD4F32" w14:textId="77777777" w:rsidR="00050260" w:rsidRDefault="00050260" w:rsidP="008E6A99">
            <w:pPr>
              <w:jc w:val="both"/>
            </w:pPr>
            <w:bookmarkStart w:id="83" w:name="_Hlk21710004"/>
            <w:r>
              <w:rPr>
                <w:color w:val="000000"/>
              </w:rPr>
              <w:t>Use Case Naam</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340563" w14:textId="77777777" w:rsidR="00050260" w:rsidRDefault="00050260" w:rsidP="008E6A99">
            <w:pPr>
              <w:jc w:val="both"/>
            </w:pPr>
            <w:r>
              <w:rPr>
                <w:color w:val="000000"/>
              </w:rPr>
              <w:t>Overzicht aanvragen inzien</w:t>
            </w:r>
          </w:p>
        </w:tc>
      </w:tr>
      <w:tr w:rsidR="00050260" w14:paraId="40BF98D7"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EEE7DB" w14:textId="77777777" w:rsidR="00050260" w:rsidRDefault="00050260" w:rsidP="008E6A99">
            <w:pPr>
              <w:jc w:val="both"/>
            </w:pPr>
            <w:r>
              <w:rPr>
                <w:color w:val="000000"/>
              </w:rPr>
              <w:t>Actoren</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41BB6A" w14:textId="77777777" w:rsidR="00050260" w:rsidRDefault="00050260" w:rsidP="008E6A99">
            <w:pPr>
              <w:jc w:val="both"/>
            </w:pPr>
            <w:r>
              <w:rPr>
                <w:color w:val="000000"/>
              </w:rPr>
              <w:t>Docent, Student</w:t>
            </w:r>
          </w:p>
        </w:tc>
      </w:tr>
      <w:tr w:rsidR="00050260" w14:paraId="0F82BA42"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5746F3" w14:textId="77777777" w:rsidR="00050260" w:rsidRDefault="00050260" w:rsidP="008E6A99">
            <w:pPr>
              <w:jc w:val="both"/>
            </w:pPr>
            <w:r>
              <w:rPr>
                <w:color w:val="000000"/>
              </w:rPr>
              <w:t>Samenvatting</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499FC2" w14:textId="77777777" w:rsidR="00050260" w:rsidRDefault="00050260" w:rsidP="008E6A99">
            <w:pPr>
              <w:jc w:val="both"/>
            </w:pPr>
            <w:r>
              <w:rPr>
                <w:color w:val="000000"/>
              </w:rPr>
              <w:t xml:space="preserve">Het systeem toont alle aanvragen </w:t>
            </w:r>
            <w:r>
              <w:rPr>
                <w:b/>
                <w:color w:val="000000"/>
              </w:rPr>
              <w:t>[o]</w:t>
            </w:r>
            <w:r>
              <w:rPr>
                <w:color w:val="000000"/>
              </w:rPr>
              <w:t xml:space="preserve"> waartoe de actor rechten heeft. </w:t>
            </w:r>
          </w:p>
        </w:tc>
      </w:tr>
      <w:bookmarkEnd w:id="83"/>
      <w:tr w:rsidR="00050260" w14:paraId="69FAADC9"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303538" w14:textId="77777777" w:rsidR="00050260" w:rsidRDefault="00050260" w:rsidP="008E6A99">
            <w:pPr>
              <w:jc w:val="both"/>
            </w:pPr>
            <w:r>
              <w:rPr>
                <w:color w:val="000000"/>
              </w:rPr>
              <w:t>Pre-conditie</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766482" w14:textId="77777777" w:rsidR="00050260" w:rsidRDefault="00050260" w:rsidP="008E6A99">
            <w:pPr>
              <w:jc w:val="both"/>
              <w:rPr>
                <w:color w:val="000000"/>
              </w:rPr>
            </w:pPr>
            <w:r>
              <w:rPr>
                <w:color w:val="000000"/>
              </w:rPr>
              <w:t>-</w:t>
            </w:r>
          </w:p>
        </w:tc>
      </w:tr>
      <w:tr w:rsidR="00050260" w14:paraId="30F28DB5"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E9DAB3" w14:textId="77777777" w:rsidR="00050260" w:rsidRDefault="00050260" w:rsidP="008E6A99">
            <w:pPr>
              <w:jc w:val="both"/>
            </w:pPr>
            <w:proofErr w:type="spellStart"/>
            <w:r>
              <w:rPr>
                <w:color w:val="000000"/>
              </w:rPr>
              <w:t>Main</w:t>
            </w:r>
            <w:proofErr w:type="spellEnd"/>
            <w:r>
              <w:rPr>
                <w:color w:val="000000"/>
              </w:rPr>
              <w:t xml:space="preserve"> Scenario</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77E756" w14:textId="77777777" w:rsidR="00050260" w:rsidRDefault="00050260" w:rsidP="008E6A99">
            <w:pPr>
              <w:numPr>
                <w:ilvl w:val="0"/>
                <w:numId w:val="5"/>
              </w:numPr>
              <w:spacing w:before="0"/>
              <w:ind w:right="0"/>
              <w:jc w:val="both"/>
              <w:rPr>
                <w:color w:val="000000"/>
              </w:rPr>
            </w:pPr>
            <w:r>
              <w:rPr>
                <w:color w:val="000000"/>
              </w:rPr>
              <w:t>Het systeem toont alle aanvragen waartoe de actor rechten heeft. </w:t>
            </w:r>
          </w:p>
        </w:tc>
      </w:tr>
      <w:tr w:rsidR="00050260" w14:paraId="5A9BA4A3"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332CD2" w14:textId="77777777" w:rsidR="00050260" w:rsidRDefault="00050260" w:rsidP="008E6A99">
            <w:pPr>
              <w:jc w:val="both"/>
            </w:pPr>
            <w:r>
              <w:rPr>
                <w:color w:val="000000"/>
              </w:rPr>
              <w:t>Post-conditie (</w:t>
            </w:r>
            <w:proofErr w:type="spellStart"/>
            <w:r>
              <w:rPr>
                <w:color w:val="000000"/>
              </w:rPr>
              <w:t>Main</w:t>
            </w:r>
            <w:proofErr w:type="spellEnd"/>
            <w:r>
              <w:rPr>
                <w:color w:val="000000"/>
              </w:rPr>
              <w:t>)</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4B6CDA" w14:textId="77777777" w:rsidR="00050260" w:rsidRDefault="00050260" w:rsidP="008E6A99">
            <w:pPr>
              <w:jc w:val="both"/>
            </w:pPr>
            <w:r>
              <w:rPr>
                <w:color w:val="000000"/>
              </w:rPr>
              <w:t>Systeem is ongewijzigd.</w:t>
            </w:r>
          </w:p>
        </w:tc>
      </w:tr>
      <w:tr w:rsidR="00050260" w14:paraId="6E774BED" w14:textId="77777777" w:rsidTr="00C636F9">
        <w:trPr>
          <w:trHeight w:val="1760"/>
        </w:trPr>
        <w:tc>
          <w:tcPr>
            <w:tcW w:w="2122"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14:paraId="2007D8F5" w14:textId="77777777" w:rsidR="00050260" w:rsidRDefault="00050260" w:rsidP="008E6A99">
            <w:pPr>
              <w:jc w:val="both"/>
            </w:pPr>
            <w:r>
              <w:rPr>
                <w:color w:val="000000"/>
              </w:rPr>
              <w:t>Alternatief Scenario</w:t>
            </w:r>
          </w:p>
        </w:tc>
        <w:tc>
          <w:tcPr>
            <w:tcW w:w="6940"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14:paraId="681AFD60" w14:textId="77777777" w:rsidR="00050260" w:rsidRDefault="00050260" w:rsidP="008E6A99">
            <w:pPr>
              <w:jc w:val="both"/>
              <w:rPr>
                <w:color w:val="000000"/>
              </w:rPr>
            </w:pPr>
            <w:r>
              <w:rPr>
                <w:color w:val="000000"/>
              </w:rPr>
              <w:t>-</w:t>
            </w:r>
          </w:p>
        </w:tc>
      </w:tr>
    </w:tbl>
    <w:p w14:paraId="71A8AD32" w14:textId="77777777" w:rsidR="00050260" w:rsidRDefault="00050260" w:rsidP="008E6A99">
      <w:pPr>
        <w:jc w:val="both"/>
      </w:pPr>
    </w:p>
    <w:p w14:paraId="6F0938CB" w14:textId="77777777" w:rsidR="00050260" w:rsidRDefault="00050260" w:rsidP="008E6A99">
      <w:pPr>
        <w:jc w:val="both"/>
      </w:pPr>
      <w:r>
        <w:br w:type="page"/>
      </w:r>
    </w:p>
    <w:tbl>
      <w:tblPr>
        <w:tblW w:w="8926" w:type="dxa"/>
        <w:tblLayout w:type="fixed"/>
        <w:tblLook w:val="0400" w:firstRow="0" w:lastRow="0" w:firstColumn="0" w:lastColumn="0" w:noHBand="0" w:noVBand="1"/>
      </w:tblPr>
      <w:tblGrid>
        <w:gridCol w:w="2122"/>
        <w:gridCol w:w="1559"/>
        <w:gridCol w:w="5245"/>
      </w:tblGrid>
      <w:tr w:rsidR="00050260" w14:paraId="64C0D777"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D4B7A9" w14:textId="77777777" w:rsidR="00050260" w:rsidRDefault="00050260" w:rsidP="008E6A99">
            <w:pPr>
              <w:jc w:val="both"/>
            </w:pPr>
            <w:r>
              <w:lastRenderedPageBreak/>
              <w:t>Use Case Nummer</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96A83C" w14:textId="77777777" w:rsidR="00050260" w:rsidRDefault="00050260" w:rsidP="008E6A99">
            <w:pPr>
              <w:jc w:val="both"/>
            </w:pPr>
            <w:r>
              <w:t>1003</w:t>
            </w:r>
          </w:p>
        </w:tc>
      </w:tr>
      <w:tr w:rsidR="00050260" w14:paraId="0C83CBB0"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6EFFB" w14:textId="77777777" w:rsidR="00050260" w:rsidRDefault="00050260" w:rsidP="008E6A99">
            <w:pPr>
              <w:jc w:val="both"/>
            </w:pPr>
            <w:r>
              <w:t>Use Case Naam</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0164C5" w14:textId="77777777" w:rsidR="00050260" w:rsidRDefault="00050260" w:rsidP="008E6A99">
            <w:pPr>
              <w:jc w:val="both"/>
              <w:rPr>
                <w:b/>
              </w:rPr>
            </w:pPr>
            <w:r>
              <w:t>QR-code scannen</w:t>
            </w:r>
          </w:p>
        </w:tc>
      </w:tr>
      <w:tr w:rsidR="00050260" w14:paraId="527CE838"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29C4A1" w14:textId="77777777" w:rsidR="00050260" w:rsidRDefault="00050260" w:rsidP="008E6A99">
            <w:pPr>
              <w:jc w:val="both"/>
            </w:pPr>
            <w:r>
              <w:t>Actor</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6915F9" w14:textId="77777777" w:rsidR="00050260" w:rsidRDefault="00050260" w:rsidP="008E6A99">
            <w:pPr>
              <w:jc w:val="both"/>
            </w:pPr>
            <w:r>
              <w:t>Student</w:t>
            </w:r>
          </w:p>
        </w:tc>
      </w:tr>
      <w:tr w:rsidR="00050260" w14:paraId="0A25825B"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E5825D" w14:textId="77777777" w:rsidR="00050260" w:rsidRDefault="00050260" w:rsidP="008E6A99">
            <w:pPr>
              <w:jc w:val="both"/>
            </w:pPr>
            <w:r>
              <w:t>Samenvatting</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6F158" w14:textId="77777777" w:rsidR="00050260" w:rsidRDefault="00050260" w:rsidP="008E6A99">
            <w:pPr>
              <w:jc w:val="both"/>
            </w:pPr>
            <w:r>
              <w:t xml:space="preserve">Student toont QR-code aan systeem </w:t>
            </w:r>
            <w:r>
              <w:rPr>
                <w:b/>
              </w:rPr>
              <w:t>[i]</w:t>
            </w:r>
            <w:r>
              <w:t>. Het systeem valideert of de afspraak in de agenda ingepland staat op dat moment. Het systeem geeft feedback betreffende de toegang tot de ruimte</w:t>
            </w:r>
            <w:r w:rsidRPr="00B222F1">
              <w:rPr>
                <w:b/>
                <w:bCs/>
              </w:rPr>
              <w:t>[o]</w:t>
            </w:r>
            <w:r>
              <w:t>.</w:t>
            </w:r>
          </w:p>
        </w:tc>
      </w:tr>
      <w:tr w:rsidR="00050260" w14:paraId="62F65E49"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06982D" w14:textId="77777777" w:rsidR="00050260" w:rsidRDefault="00050260" w:rsidP="008E6A99">
            <w:pPr>
              <w:jc w:val="both"/>
            </w:pPr>
            <w:r>
              <w:t>Pre-conditie</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08DC41" w14:textId="77777777" w:rsidR="00050260" w:rsidRDefault="00050260" w:rsidP="008E6A99">
            <w:pPr>
              <w:jc w:val="both"/>
            </w:pPr>
            <w:r>
              <w:t>Actor heeft een valide QR-code</w:t>
            </w:r>
          </w:p>
        </w:tc>
      </w:tr>
      <w:tr w:rsidR="00050260" w14:paraId="0AD335CE"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8C0AF6" w14:textId="77777777" w:rsidR="00050260" w:rsidRDefault="00050260" w:rsidP="008E6A99">
            <w:pPr>
              <w:jc w:val="both"/>
            </w:pPr>
            <w:proofErr w:type="spellStart"/>
            <w:r>
              <w:t>Main</w:t>
            </w:r>
            <w:proofErr w:type="spellEnd"/>
            <w:r>
              <w:t xml:space="preserve"> Scenario</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8D3D2F" w14:textId="77777777" w:rsidR="00050260" w:rsidRDefault="00050260" w:rsidP="008E6A99">
            <w:pPr>
              <w:numPr>
                <w:ilvl w:val="0"/>
                <w:numId w:val="7"/>
              </w:numPr>
              <w:spacing w:before="0"/>
              <w:ind w:left="714" w:right="0" w:hanging="357"/>
              <w:jc w:val="both"/>
            </w:pPr>
            <w:r>
              <w:t>Student toont QR-code aan webcam.</w:t>
            </w:r>
          </w:p>
          <w:p w14:paraId="4071084B" w14:textId="77777777" w:rsidR="00050260" w:rsidRDefault="00050260" w:rsidP="008E6A99">
            <w:pPr>
              <w:numPr>
                <w:ilvl w:val="0"/>
                <w:numId w:val="7"/>
              </w:numPr>
              <w:spacing w:before="0"/>
              <w:ind w:left="714" w:right="0" w:hanging="357"/>
              <w:jc w:val="both"/>
            </w:pPr>
            <w:r>
              <w:t>Systeem valideert afspraak van de QR-code.</w:t>
            </w:r>
          </w:p>
          <w:p w14:paraId="4B580561" w14:textId="77777777" w:rsidR="00050260" w:rsidRDefault="00050260" w:rsidP="008E6A99">
            <w:pPr>
              <w:numPr>
                <w:ilvl w:val="0"/>
                <w:numId w:val="7"/>
              </w:numPr>
              <w:spacing w:before="0"/>
              <w:ind w:left="714" w:right="0" w:hanging="357"/>
              <w:jc w:val="both"/>
            </w:pPr>
            <w:r>
              <w:t>Systeem geeft toegang tot de ruimte.</w:t>
            </w:r>
          </w:p>
        </w:tc>
      </w:tr>
      <w:tr w:rsidR="00050260" w14:paraId="355414A8"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3D1F6" w14:textId="77777777" w:rsidR="00050260" w:rsidRDefault="00050260" w:rsidP="008E6A99">
            <w:pPr>
              <w:jc w:val="both"/>
            </w:pPr>
            <w:r>
              <w:t>Post-conditie (</w:t>
            </w:r>
            <w:proofErr w:type="spellStart"/>
            <w:r>
              <w:t>Main</w:t>
            </w:r>
            <w:proofErr w:type="spellEnd"/>
            <w:r>
              <w:t>)</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AB80F" w14:textId="77777777" w:rsidR="00050260" w:rsidRDefault="00050260" w:rsidP="008E6A99">
            <w:pPr>
              <w:jc w:val="both"/>
            </w:pPr>
            <w:r>
              <w:t>Student mag het lokaal in, het systeem is ongewijzigd.</w:t>
            </w:r>
          </w:p>
        </w:tc>
      </w:tr>
      <w:tr w:rsidR="00050260" w14:paraId="66C10839" w14:textId="77777777" w:rsidTr="00C636F9">
        <w:trPr>
          <w:trHeight w:val="140"/>
        </w:trPr>
        <w:tc>
          <w:tcPr>
            <w:tcW w:w="2122" w:type="dxa"/>
            <w:vMerge w:val="restart"/>
            <w:tcBorders>
              <w:top w:val="single" w:sz="4" w:space="0" w:color="000000"/>
              <w:left w:val="single" w:sz="4" w:space="0" w:color="000000"/>
              <w:right w:val="single" w:sz="4" w:space="0" w:color="000000"/>
            </w:tcBorders>
            <w:tcMar>
              <w:top w:w="0" w:type="dxa"/>
              <w:left w:w="115" w:type="dxa"/>
              <w:bottom w:w="0" w:type="dxa"/>
              <w:right w:w="115" w:type="dxa"/>
            </w:tcMar>
          </w:tcPr>
          <w:p w14:paraId="75A93883" w14:textId="77777777" w:rsidR="00050260" w:rsidRDefault="00050260" w:rsidP="008E6A99">
            <w:pPr>
              <w:jc w:val="both"/>
            </w:pPr>
            <w:bookmarkStart w:id="84" w:name="_Hlk21687280"/>
            <w:r>
              <w:t>Alternatief Scenario</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E9DE5E" w14:textId="77777777" w:rsidR="00050260" w:rsidRDefault="00050260" w:rsidP="008E6A99">
            <w:pPr>
              <w:jc w:val="both"/>
            </w:pPr>
            <w:r>
              <w:t>Trigger</w:t>
            </w:r>
          </w:p>
        </w:tc>
        <w:tc>
          <w:tcPr>
            <w:tcW w:w="5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4A1D3" w14:textId="77777777" w:rsidR="00050260" w:rsidRDefault="00050260" w:rsidP="008E6A99">
            <w:pPr>
              <w:jc w:val="both"/>
            </w:pPr>
            <w:r>
              <w:t>Bij stap 1 wordt een onjuiste QR-code getoond.</w:t>
            </w:r>
          </w:p>
        </w:tc>
      </w:tr>
      <w:tr w:rsidR="00050260" w14:paraId="20DB082B" w14:textId="77777777" w:rsidTr="00C636F9">
        <w:trPr>
          <w:trHeight w:val="140"/>
        </w:trPr>
        <w:tc>
          <w:tcPr>
            <w:tcW w:w="2122" w:type="dxa"/>
            <w:vMerge/>
            <w:tcBorders>
              <w:left w:val="single" w:sz="4" w:space="0" w:color="000000"/>
              <w:right w:val="single" w:sz="4" w:space="0" w:color="000000"/>
            </w:tcBorders>
            <w:tcMar>
              <w:top w:w="0" w:type="dxa"/>
              <w:left w:w="115" w:type="dxa"/>
              <w:bottom w:w="0" w:type="dxa"/>
              <w:right w:w="115" w:type="dxa"/>
            </w:tcMar>
          </w:tcPr>
          <w:p w14:paraId="1665541E"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8BB78" w14:textId="77777777" w:rsidR="00050260" w:rsidRDefault="00050260" w:rsidP="008E6A99">
            <w:pPr>
              <w:jc w:val="both"/>
            </w:pPr>
            <w:r>
              <w:t>Scenario</w:t>
            </w:r>
          </w:p>
        </w:tc>
        <w:tc>
          <w:tcPr>
            <w:tcW w:w="5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1CC9C2" w14:textId="77777777" w:rsidR="00050260" w:rsidRDefault="00050260" w:rsidP="008E6A99">
            <w:pPr>
              <w:numPr>
                <w:ilvl w:val="0"/>
                <w:numId w:val="14"/>
              </w:numPr>
              <w:spacing w:before="0"/>
              <w:ind w:right="0"/>
              <w:jc w:val="both"/>
            </w:pPr>
            <w:r>
              <w:t>Student toont QR-code aan webcam.</w:t>
            </w:r>
          </w:p>
          <w:p w14:paraId="5E74BED0" w14:textId="77777777" w:rsidR="00050260" w:rsidRDefault="00050260" w:rsidP="008E6A99">
            <w:pPr>
              <w:numPr>
                <w:ilvl w:val="0"/>
                <w:numId w:val="14"/>
              </w:numPr>
              <w:spacing w:before="0"/>
              <w:ind w:left="714" w:right="0" w:hanging="357"/>
              <w:jc w:val="both"/>
            </w:pPr>
            <w:r>
              <w:t>Systeem valideert afspraak van de QR-code.</w:t>
            </w:r>
          </w:p>
          <w:p w14:paraId="3FC91943" w14:textId="77777777" w:rsidR="00050260" w:rsidRDefault="00050260" w:rsidP="008E6A99">
            <w:pPr>
              <w:numPr>
                <w:ilvl w:val="0"/>
                <w:numId w:val="14"/>
              </w:numPr>
              <w:spacing w:before="0"/>
              <w:ind w:left="714" w:right="0" w:hanging="357"/>
              <w:jc w:val="both"/>
            </w:pPr>
            <w:r>
              <w:t>Systeem geeft een melding van een niet geldige QR-code en geeft geen toegang tot de ruimte.</w:t>
            </w:r>
          </w:p>
        </w:tc>
      </w:tr>
      <w:tr w:rsidR="00050260" w14:paraId="47C3810D" w14:textId="77777777" w:rsidTr="00C636F9">
        <w:trPr>
          <w:trHeight w:val="60"/>
        </w:trPr>
        <w:tc>
          <w:tcPr>
            <w:tcW w:w="2122" w:type="dxa"/>
            <w:vMerge/>
            <w:tcBorders>
              <w:left w:val="single" w:sz="4" w:space="0" w:color="000000"/>
              <w:right w:val="single" w:sz="4" w:space="0" w:color="000000"/>
            </w:tcBorders>
            <w:tcMar>
              <w:top w:w="0" w:type="dxa"/>
              <w:left w:w="115" w:type="dxa"/>
              <w:bottom w:w="0" w:type="dxa"/>
              <w:right w:w="115" w:type="dxa"/>
            </w:tcMar>
          </w:tcPr>
          <w:p w14:paraId="0DD51185"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DE220" w14:textId="77777777" w:rsidR="00050260" w:rsidRDefault="00050260" w:rsidP="008E6A99">
            <w:pPr>
              <w:jc w:val="both"/>
            </w:pPr>
            <w:r>
              <w:t>Post-conditie</w:t>
            </w:r>
          </w:p>
        </w:tc>
        <w:tc>
          <w:tcPr>
            <w:tcW w:w="5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8B20E" w14:textId="77777777" w:rsidR="00050260" w:rsidRDefault="00050260" w:rsidP="008E6A99">
            <w:pPr>
              <w:jc w:val="both"/>
            </w:pPr>
            <w:r>
              <w:t>Student mag het lokaal niet in en het systeem is ongewijzigd.</w:t>
            </w:r>
          </w:p>
        </w:tc>
      </w:tr>
      <w:tr w:rsidR="00050260" w14:paraId="380AE8CD" w14:textId="77777777" w:rsidTr="00C636F9">
        <w:trPr>
          <w:trHeight w:val="60"/>
        </w:trPr>
        <w:tc>
          <w:tcPr>
            <w:tcW w:w="2122" w:type="dxa"/>
            <w:vMerge/>
            <w:tcBorders>
              <w:left w:val="single" w:sz="4" w:space="0" w:color="000000"/>
              <w:right w:val="single" w:sz="4" w:space="0" w:color="000000"/>
            </w:tcBorders>
            <w:tcMar>
              <w:top w:w="0" w:type="dxa"/>
              <w:left w:w="115" w:type="dxa"/>
              <w:bottom w:w="0" w:type="dxa"/>
              <w:right w:w="115" w:type="dxa"/>
            </w:tcMar>
          </w:tcPr>
          <w:p w14:paraId="323AB1E1" w14:textId="77777777" w:rsidR="00050260" w:rsidRDefault="00050260" w:rsidP="008E6A99">
            <w:pPr>
              <w:widowControl w:val="0"/>
              <w:pBdr>
                <w:top w:val="nil"/>
                <w:left w:val="nil"/>
                <w:bottom w:val="nil"/>
                <w:right w:val="nil"/>
                <w:between w:val="nil"/>
              </w:pBdr>
              <w:jc w:val="both"/>
            </w:pP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C6DCA2" w14:textId="77777777" w:rsidR="00050260" w:rsidRDefault="00050260" w:rsidP="008E6A99">
            <w:pPr>
              <w:jc w:val="both"/>
            </w:pPr>
          </w:p>
        </w:tc>
      </w:tr>
      <w:tr w:rsidR="00050260" w14:paraId="7321E873" w14:textId="77777777" w:rsidTr="00C636F9">
        <w:trPr>
          <w:trHeight w:val="60"/>
        </w:trPr>
        <w:tc>
          <w:tcPr>
            <w:tcW w:w="2122" w:type="dxa"/>
            <w:tcBorders>
              <w:left w:val="single" w:sz="4" w:space="0" w:color="000000"/>
              <w:right w:val="single" w:sz="4" w:space="0" w:color="000000"/>
            </w:tcBorders>
            <w:tcMar>
              <w:top w:w="0" w:type="dxa"/>
              <w:left w:w="115" w:type="dxa"/>
              <w:bottom w:w="0" w:type="dxa"/>
              <w:right w:w="115" w:type="dxa"/>
            </w:tcMar>
          </w:tcPr>
          <w:p w14:paraId="1591D1EC"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2F0F39" w14:textId="77777777" w:rsidR="00050260" w:rsidRDefault="00050260" w:rsidP="008E6A99">
            <w:pPr>
              <w:jc w:val="both"/>
            </w:pPr>
            <w:r>
              <w:t>Trigger</w:t>
            </w:r>
          </w:p>
        </w:tc>
        <w:tc>
          <w:tcPr>
            <w:tcW w:w="5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67B1EF" w14:textId="77777777" w:rsidR="00050260" w:rsidRDefault="00050260" w:rsidP="008E6A99">
            <w:pPr>
              <w:jc w:val="both"/>
            </w:pPr>
            <w:r>
              <w:t>Bij stap 1 wordt een juiste QR-code getoond, maar de huidige tijd valt niet tussen de tijden van de aanvraag.</w:t>
            </w:r>
          </w:p>
        </w:tc>
      </w:tr>
      <w:tr w:rsidR="00050260" w14:paraId="056F89F5" w14:textId="77777777" w:rsidTr="00C636F9">
        <w:trPr>
          <w:trHeight w:val="60"/>
        </w:trPr>
        <w:tc>
          <w:tcPr>
            <w:tcW w:w="2122" w:type="dxa"/>
            <w:tcBorders>
              <w:left w:val="single" w:sz="4" w:space="0" w:color="000000"/>
              <w:right w:val="single" w:sz="4" w:space="0" w:color="000000"/>
            </w:tcBorders>
            <w:tcMar>
              <w:top w:w="0" w:type="dxa"/>
              <w:left w:w="115" w:type="dxa"/>
              <w:bottom w:w="0" w:type="dxa"/>
              <w:right w:w="115" w:type="dxa"/>
            </w:tcMar>
          </w:tcPr>
          <w:p w14:paraId="76DF80AE"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588B9E" w14:textId="77777777" w:rsidR="00050260" w:rsidRDefault="00050260" w:rsidP="008E6A99">
            <w:pPr>
              <w:jc w:val="both"/>
            </w:pPr>
            <w:r>
              <w:t>Scenario</w:t>
            </w:r>
          </w:p>
        </w:tc>
        <w:tc>
          <w:tcPr>
            <w:tcW w:w="5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F128B5" w14:textId="77777777" w:rsidR="00050260" w:rsidRDefault="00050260" w:rsidP="008E6A99">
            <w:pPr>
              <w:numPr>
                <w:ilvl w:val="0"/>
                <w:numId w:val="15"/>
              </w:numPr>
              <w:spacing w:before="0"/>
              <w:ind w:right="0"/>
              <w:jc w:val="both"/>
            </w:pPr>
            <w:r>
              <w:t>Student toont QR-code aan webcam.</w:t>
            </w:r>
          </w:p>
          <w:p w14:paraId="30B3686B" w14:textId="77777777" w:rsidR="00050260" w:rsidRDefault="00050260" w:rsidP="008E6A99">
            <w:pPr>
              <w:numPr>
                <w:ilvl w:val="0"/>
                <w:numId w:val="15"/>
              </w:numPr>
              <w:spacing w:before="0"/>
              <w:ind w:left="714" w:right="0" w:hanging="357"/>
              <w:jc w:val="both"/>
            </w:pPr>
            <w:r>
              <w:t>Systeem valideert afspraak van de QR-code.</w:t>
            </w:r>
          </w:p>
          <w:p w14:paraId="6DB9A157" w14:textId="77777777" w:rsidR="00050260" w:rsidRDefault="00050260" w:rsidP="008E6A99">
            <w:pPr>
              <w:pStyle w:val="Lijstalinea"/>
              <w:numPr>
                <w:ilvl w:val="0"/>
                <w:numId w:val="15"/>
              </w:numPr>
              <w:spacing w:before="0" w:after="160"/>
              <w:ind w:right="0"/>
              <w:jc w:val="both"/>
            </w:pPr>
            <w:r>
              <w:t>Systeem geeft een melding dat de afspraak niet nu is en geeft geen toegang tot de ruimte.</w:t>
            </w:r>
          </w:p>
        </w:tc>
      </w:tr>
      <w:tr w:rsidR="00050260" w14:paraId="32AE4C65" w14:textId="77777777" w:rsidTr="00C636F9">
        <w:trPr>
          <w:trHeight w:val="60"/>
        </w:trPr>
        <w:tc>
          <w:tcPr>
            <w:tcW w:w="2122" w:type="dxa"/>
            <w:tcBorders>
              <w:left w:val="single" w:sz="4" w:space="0" w:color="000000"/>
              <w:bottom w:val="single" w:sz="4" w:space="0" w:color="000000"/>
              <w:right w:val="single" w:sz="4" w:space="0" w:color="000000"/>
            </w:tcBorders>
            <w:tcMar>
              <w:top w:w="0" w:type="dxa"/>
              <w:left w:w="115" w:type="dxa"/>
              <w:bottom w:w="0" w:type="dxa"/>
              <w:right w:w="115" w:type="dxa"/>
            </w:tcMar>
          </w:tcPr>
          <w:p w14:paraId="230C3F84"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ED77AE" w14:textId="77777777" w:rsidR="00050260" w:rsidRDefault="00050260" w:rsidP="008E6A99">
            <w:pPr>
              <w:jc w:val="both"/>
            </w:pPr>
            <w:r>
              <w:t>Post-conditie</w:t>
            </w:r>
          </w:p>
        </w:tc>
        <w:tc>
          <w:tcPr>
            <w:tcW w:w="5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5280C" w14:textId="77777777" w:rsidR="00050260" w:rsidRDefault="00050260" w:rsidP="008E6A99">
            <w:pPr>
              <w:jc w:val="both"/>
            </w:pPr>
            <w:r>
              <w:t>Student mag het lokaal niet in en het systeem is ongewijzigd.</w:t>
            </w:r>
          </w:p>
        </w:tc>
      </w:tr>
      <w:bookmarkEnd w:id="84"/>
    </w:tbl>
    <w:p w14:paraId="63B59814" w14:textId="77777777" w:rsidR="00050260" w:rsidRDefault="00050260" w:rsidP="008E6A99">
      <w:pPr>
        <w:tabs>
          <w:tab w:val="left" w:pos="1560"/>
        </w:tabs>
        <w:jc w:val="both"/>
      </w:pPr>
    </w:p>
    <w:p w14:paraId="48982BDB" w14:textId="77777777" w:rsidR="00050260" w:rsidRDefault="00050260" w:rsidP="008E6A99">
      <w:pPr>
        <w:jc w:val="both"/>
      </w:pPr>
      <w: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5335"/>
      </w:tblGrid>
      <w:tr w:rsidR="00050260" w14:paraId="052F8185"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10D73C50" w14:textId="77777777" w:rsidR="00050260" w:rsidRDefault="00050260" w:rsidP="008E6A99">
            <w:pPr>
              <w:pBdr>
                <w:top w:val="nil"/>
                <w:left w:val="nil"/>
                <w:bottom w:val="nil"/>
                <w:right w:val="nil"/>
                <w:between w:val="nil"/>
              </w:pBdr>
              <w:jc w:val="both"/>
              <w:rPr>
                <w:color w:val="000000"/>
              </w:rPr>
            </w:pPr>
            <w:r>
              <w:rPr>
                <w:color w:val="000000"/>
              </w:rPr>
              <w:lastRenderedPageBreak/>
              <w:t>Use Case Nummer</w:t>
            </w:r>
          </w:p>
        </w:tc>
        <w:tc>
          <w:tcPr>
            <w:tcW w:w="6894" w:type="dxa"/>
            <w:gridSpan w:val="2"/>
            <w:tcBorders>
              <w:top w:val="single" w:sz="4" w:space="0" w:color="000000"/>
              <w:left w:val="single" w:sz="4" w:space="0" w:color="000000"/>
              <w:bottom w:val="single" w:sz="4" w:space="0" w:color="000000"/>
              <w:right w:val="single" w:sz="4" w:space="0" w:color="000000"/>
            </w:tcBorders>
          </w:tcPr>
          <w:p w14:paraId="2C31950B" w14:textId="77777777" w:rsidR="00050260" w:rsidRDefault="00050260" w:rsidP="008E6A99">
            <w:pPr>
              <w:pBdr>
                <w:top w:val="nil"/>
                <w:left w:val="nil"/>
                <w:bottom w:val="nil"/>
                <w:right w:val="nil"/>
                <w:between w:val="nil"/>
              </w:pBdr>
              <w:jc w:val="both"/>
              <w:rPr>
                <w:color w:val="000000"/>
              </w:rPr>
            </w:pPr>
            <w:r>
              <w:rPr>
                <w:color w:val="000000"/>
              </w:rPr>
              <w:t>1004</w:t>
            </w:r>
          </w:p>
        </w:tc>
      </w:tr>
      <w:tr w:rsidR="00050260" w14:paraId="5B899B06"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0A88797A" w14:textId="77777777" w:rsidR="00050260" w:rsidRDefault="00050260" w:rsidP="008E6A99">
            <w:pPr>
              <w:pBdr>
                <w:top w:val="nil"/>
                <w:left w:val="nil"/>
                <w:bottom w:val="nil"/>
                <w:right w:val="nil"/>
                <w:between w:val="nil"/>
              </w:pBdr>
              <w:jc w:val="both"/>
              <w:rPr>
                <w:color w:val="000000"/>
              </w:rPr>
            </w:pPr>
            <w:r>
              <w:rPr>
                <w:color w:val="000000"/>
              </w:rPr>
              <w:t>Use Case Naam</w:t>
            </w:r>
          </w:p>
        </w:tc>
        <w:tc>
          <w:tcPr>
            <w:tcW w:w="6894" w:type="dxa"/>
            <w:gridSpan w:val="2"/>
            <w:tcBorders>
              <w:top w:val="single" w:sz="4" w:space="0" w:color="000000"/>
              <w:left w:val="single" w:sz="4" w:space="0" w:color="000000"/>
              <w:bottom w:val="single" w:sz="4" w:space="0" w:color="000000"/>
              <w:right w:val="single" w:sz="4" w:space="0" w:color="000000"/>
            </w:tcBorders>
          </w:tcPr>
          <w:p w14:paraId="30A8EC9A" w14:textId="77777777" w:rsidR="00050260" w:rsidRDefault="00050260" w:rsidP="008E6A99">
            <w:pPr>
              <w:pBdr>
                <w:top w:val="nil"/>
                <w:left w:val="nil"/>
                <w:bottom w:val="nil"/>
                <w:right w:val="nil"/>
                <w:between w:val="nil"/>
              </w:pBdr>
              <w:jc w:val="both"/>
              <w:rPr>
                <w:color w:val="000000"/>
              </w:rPr>
            </w:pPr>
            <w:r>
              <w:rPr>
                <w:color w:val="000000"/>
              </w:rPr>
              <w:t xml:space="preserve">Aanvraag </w:t>
            </w:r>
            <w:r>
              <w:t>k</w:t>
            </w:r>
            <w:r>
              <w:rPr>
                <w:color w:val="000000"/>
              </w:rPr>
              <w:t>euren</w:t>
            </w:r>
          </w:p>
        </w:tc>
      </w:tr>
      <w:tr w:rsidR="00050260" w14:paraId="7F73DC94"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490D0F2B" w14:textId="77777777" w:rsidR="00050260" w:rsidRDefault="00050260" w:rsidP="008E6A99">
            <w:pPr>
              <w:pBdr>
                <w:top w:val="nil"/>
                <w:left w:val="nil"/>
                <w:bottom w:val="nil"/>
                <w:right w:val="nil"/>
                <w:between w:val="nil"/>
              </w:pBdr>
              <w:jc w:val="both"/>
              <w:rPr>
                <w:color w:val="000000"/>
              </w:rPr>
            </w:pPr>
            <w:r>
              <w:rPr>
                <w:color w:val="000000"/>
              </w:rPr>
              <w:t>Actor</w:t>
            </w:r>
          </w:p>
        </w:tc>
        <w:tc>
          <w:tcPr>
            <w:tcW w:w="6894" w:type="dxa"/>
            <w:gridSpan w:val="2"/>
            <w:tcBorders>
              <w:top w:val="single" w:sz="4" w:space="0" w:color="000000"/>
              <w:left w:val="single" w:sz="4" w:space="0" w:color="000000"/>
              <w:bottom w:val="single" w:sz="4" w:space="0" w:color="000000"/>
              <w:right w:val="single" w:sz="4" w:space="0" w:color="000000"/>
            </w:tcBorders>
          </w:tcPr>
          <w:p w14:paraId="150BC43C" w14:textId="77777777" w:rsidR="00050260" w:rsidRDefault="00050260" w:rsidP="008E6A99">
            <w:pPr>
              <w:pBdr>
                <w:top w:val="nil"/>
                <w:left w:val="nil"/>
                <w:bottom w:val="nil"/>
                <w:right w:val="nil"/>
                <w:between w:val="nil"/>
              </w:pBdr>
              <w:jc w:val="both"/>
              <w:rPr>
                <w:color w:val="000000"/>
              </w:rPr>
            </w:pPr>
            <w:r>
              <w:rPr>
                <w:color w:val="000000"/>
              </w:rPr>
              <w:t>Docent</w:t>
            </w:r>
          </w:p>
        </w:tc>
      </w:tr>
      <w:tr w:rsidR="00050260" w14:paraId="20B2CE31"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1AE20F1B" w14:textId="77777777" w:rsidR="00050260" w:rsidRDefault="00050260" w:rsidP="008E6A99">
            <w:pPr>
              <w:pBdr>
                <w:top w:val="nil"/>
                <w:left w:val="nil"/>
                <w:bottom w:val="nil"/>
                <w:right w:val="nil"/>
                <w:between w:val="nil"/>
              </w:pBdr>
              <w:jc w:val="both"/>
              <w:rPr>
                <w:color w:val="000000"/>
              </w:rPr>
            </w:pPr>
            <w:r>
              <w:rPr>
                <w:color w:val="000000"/>
              </w:rPr>
              <w:t>Samenvatting</w:t>
            </w:r>
          </w:p>
        </w:tc>
        <w:tc>
          <w:tcPr>
            <w:tcW w:w="6894" w:type="dxa"/>
            <w:gridSpan w:val="2"/>
            <w:tcBorders>
              <w:top w:val="single" w:sz="4" w:space="0" w:color="000000"/>
              <w:left w:val="single" w:sz="4" w:space="0" w:color="000000"/>
              <w:bottom w:val="single" w:sz="4" w:space="0" w:color="000000"/>
              <w:right w:val="single" w:sz="4" w:space="0" w:color="000000"/>
            </w:tcBorders>
          </w:tcPr>
          <w:p w14:paraId="6D6A43AA" w14:textId="77777777" w:rsidR="00050260" w:rsidRDefault="00050260" w:rsidP="008E6A99">
            <w:pPr>
              <w:pBdr>
                <w:top w:val="nil"/>
                <w:left w:val="nil"/>
                <w:bottom w:val="nil"/>
                <w:right w:val="nil"/>
                <w:between w:val="nil"/>
              </w:pBdr>
              <w:jc w:val="both"/>
              <w:rPr>
                <w:color w:val="000000"/>
              </w:rPr>
            </w:pPr>
            <w:r>
              <w:rPr>
                <w:color w:val="000000"/>
              </w:rPr>
              <w:t xml:space="preserve">Docent keurt de aanvraag </w:t>
            </w:r>
            <w:r>
              <w:rPr>
                <w:b/>
                <w:color w:val="000000"/>
              </w:rPr>
              <w:t>[i]</w:t>
            </w:r>
            <w:r>
              <w:rPr>
                <w:color w:val="000000"/>
              </w:rPr>
              <w:t xml:space="preserve"> en het systeem verwerkt de keuze.</w:t>
            </w:r>
          </w:p>
        </w:tc>
      </w:tr>
      <w:tr w:rsidR="00050260" w14:paraId="5232BCAF"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069CE3FA" w14:textId="77777777" w:rsidR="00050260" w:rsidRDefault="00050260" w:rsidP="008E6A99">
            <w:pPr>
              <w:pBdr>
                <w:top w:val="nil"/>
                <w:left w:val="nil"/>
                <w:bottom w:val="nil"/>
                <w:right w:val="nil"/>
                <w:between w:val="nil"/>
              </w:pBdr>
              <w:jc w:val="both"/>
              <w:rPr>
                <w:color w:val="000000"/>
              </w:rPr>
            </w:pPr>
            <w:r>
              <w:rPr>
                <w:color w:val="000000"/>
              </w:rPr>
              <w:t>Pre-conditie</w:t>
            </w:r>
          </w:p>
        </w:tc>
        <w:tc>
          <w:tcPr>
            <w:tcW w:w="6894" w:type="dxa"/>
            <w:gridSpan w:val="2"/>
            <w:tcBorders>
              <w:top w:val="single" w:sz="4" w:space="0" w:color="000000"/>
              <w:left w:val="single" w:sz="4" w:space="0" w:color="000000"/>
              <w:bottom w:val="single" w:sz="4" w:space="0" w:color="000000"/>
              <w:right w:val="single" w:sz="4" w:space="0" w:color="000000"/>
            </w:tcBorders>
          </w:tcPr>
          <w:p w14:paraId="4BE2ADCF" w14:textId="77777777" w:rsidR="00050260" w:rsidRDefault="00050260" w:rsidP="008E6A99">
            <w:pPr>
              <w:pBdr>
                <w:top w:val="nil"/>
                <w:left w:val="nil"/>
                <w:bottom w:val="nil"/>
                <w:right w:val="nil"/>
                <w:between w:val="nil"/>
              </w:pBdr>
              <w:jc w:val="both"/>
              <w:rPr>
                <w:color w:val="000000"/>
              </w:rPr>
            </w:pPr>
            <w:r>
              <w:rPr>
                <w:color w:val="000000"/>
              </w:rPr>
              <w:t xml:space="preserve">Actor is in het detailscherm van de aanvraag. </w:t>
            </w:r>
          </w:p>
        </w:tc>
      </w:tr>
      <w:tr w:rsidR="00050260" w14:paraId="4D4E4C5A"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7F7D6148" w14:textId="77777777" w:rsidR="00050260" w:rsidRDefault="00050260" w:rsidP="008E6A99">
            <w:pPr>
              <w:pBdr>
                <w:top w:val="nil"/>
                <w:left w:val="nil"/>
                <w:bottom w:val="nil"/>
                <w:right w:val="nil"/>
                <w:between w:val="nil"/>
              </w:pBdr>
              <w:jc w:val="both"/>
              <w:rPr>
                <w:color w:val="000000"/>
              </w:rPr>
            </w:pPr>
            <w:proofErr w:type="spellStart"/>
            <w:r>
              <w:rPr>
                <w:color w:val="000000"/>
              </w:rPr>
              <w:t>Main</w:t>
            </w:r>
            <w:proofErr w:type="spellEnd"/>
            <w:r>
              <w:rPr>
                <w:color w:val="000000"/>
              </w:rPr>
              <w:t xml:space="preserve"> Scenario</w:t>
            </w:r>
          </w:p>
        </w:tc>
        <w:tc>
          <w:tcPr>
            <w:tcW w:w="6894" w:type="dxa"/>
            <w:gridSpan w:val="2"/>
            <w:tcBorders>
              <w:top w:val="single" w:sz="4" w:space="0" w:color="000000"/>
              <w:left w:val="single" w:sz="4" w:space="0" w:color="000000"/>
              <w:bottom w:val="single" w:sz="4" w:space="0" w:color="000000"/>
              <w:right w:val="single" w:sz="4" w:space="0" w:color="000000"/>
            </w:tcBorders>
          </w:tcPr>
          <w:p w14:paraId="080A13F3" w14:textId="77777777" w:rsidR="00050260" w:rsidRDefault="00050260" w:rsidP="008E6A99">
            <w:pPr>
              <w:numPr>
                <w:ilvl w:val="0"/>
                <w:numId w:val="6"/>
              </w:numPr>
              <w:pBdr>
                <w:top w:val="nil"/>
                <w:left w:val="nil"/>
                <w:bottom w:val="nil"/>
                <w:right w:val="nil"/>
                <w:between w:val="nil"/>
              </w:pBdr>
              <w:spacing w:before="0"/>
              <w:ind w:right="0"/>
              <w:jc w:val="both"/>
              <w:rPr>
                <w:color w:val="000000"/>
              </w:rPr>
            </w:pPr>
            <w:r>
              <w:rPr>
                <w:color w:val="000000"/>
              </w:rPr>
              <w:t>Docent accepteert de aanvraag.</w:t>
            </w:r>
          </w:p>
          <w:p w14:paraId="05AC1072" w14:textId="77777777" w:rsidR="00050260" w:rsidRDefault="00050260" w:rsidP="008E6A99">
            <w:pPr>
              <w:numPr>
                <w:ilvl w:val="0"/>
                <w:numId w:val="6"/>
              </w:numPr>
              <w:pBdr>
                <w:top w:val="nil"/>
                <w:left w:val="nil"/>
                <w:bottom w:val="nil"/>
                <w:right w:val="nil"/>
                <w:between w:val="nil"/>
              </w:pBdr>
              <w:spacing w:before="0"/>
              <w:ind w:right="0"/>
              <w:jc w:val="both"/>
              <w:rPr>
                <w:color w:val="000000"/>
              </w:rPr>
            </w:pPr>
            <w:r>
              <w:rPr>
                <w:color w:val="000000"/>
              </w:rPr>
              <w:t>Systeem updatet de status van de aanvraag naar ‘ACCEPTED’.</w:t>
            </w:r>
          </w:p>
          <w:p w14:paraId="34FF9D9C" w14:textId="77777777" w:rsidR="00050260" w:rsidRPr="00C955DC" w:rsidRDefault="00050260" w:rsidP="008E6A99">
            <w:pPr>
              <w:numPr>
                <w:ilvl w:val="0"/>
                <w:numId w:val="6"/>
              </w:numPr>
              <w:pBdr>
                <w:top w:val="nil"/>
                <w:left w:val="nil"/>
                <w:bottom w:val="nil"/>
                <w:right w:val="nil"/>
                <w:between w:val="nil"/>
              </w:pBdr>
              <w:spacing w:before="0"/>
              <w:ind w:right="0"/>
              <w:jc w:val="both"/>
              <w:rPr>
                <w:color w:val="000000"/>
              </w:rPr>
            </w:pPr>
            <w:r>
              <w:rPr>
                <w:color w:val="000000"/>
              </w:rPr>
              <w:t>Systeem genereert QR-code voor de aanvraag.</w:t>
            </w:r>
          </w:p>
        </w:tc>
      </w:tr>
      <w:tr w:rsidR="00050260" w14:paraId="4B98DD16"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4FD3FB00" w14:textId="77777777" w:rsidR="00050260" w:rsidRDefault="00050260" w:rsidP="008E6A99">
            <w:pPr>
              <w:pBdr>
                <w:top w:val="nil"/>
                <w:left w:val="nil"/>
                <w:bottom w:val="nil"/>
                <w:right w:val="nil"/>
                <w:between w:val="nil"/>
              </w:pBdr>
              <w:jc w:val="both"/>
              <w:rPr>
                <w:color w:val="000000"/>
              </w:rPr>
            </w:pPr>
            <w:r>
              <w:rPr>
                <w:color w:val="000000"/>
              </w:rPr>
              <w:t>Post-conditie (</w:t>
            </w:r>
            <w:proofErr w:type="spellStart"/>
            <w:r>
              <w:t>M</w:t>
            </w:r>
            <w:r>
              <w:rPr>
                <w:color w:val="000000"/>
              </w:rPr>
              <w:t>ain</w:t>
            </w:r>
            <w:proofErr w:type="spellEnd"/>
            <w:r>
              <w:rPr>
                <w:color w:val="000000"/>
              </w:rPr>
              <w:t>)</w:t>
            </w:r>
          </w:p>
        </w:tc>
        <w:tc>
          <w:tcPr>
            <w:tcW w:w="6894" w:type="dxa"/>
            <w:gridSpan w:val="2"/>
            <w:tcBorders>
              <w:top w:val="single" w:sz="4" w:space="0" w:color="000000"/>
              <w:left w:val="single" w:sz="4" w:space="0" w:color="000000"/>
              <w:bottom w:val="single" w:sz="4" w:space="0" w:color="000000"/>
              <w:right w:val="single" w:sz="4" w:space="0" w:color="000000"/>
            </w:tcBorders>
          </w:tcPr>
          <w:p w14:paraId="125114D5" w14:textId="77777777" w:rsidR="00050260" w:rsidRDefault="00050260" w:rsidP="008E6A99">
            <w:pPr>
              <w:pBdr>
                <w:top w:val="nil"/>
                <w:left w:val="nil"/>
                <w:bottom w:val="nil"/>
                <w:right w:val="nil"/>
                <w:between w:val="nil"/>
              </w:pBdr>
              <w:jc w:val="both"/>
              <w:rPr>
                <w:color w:val="000000"/>
              </w:rPr>
            </w:pPr>
            <w:r>
              <w:rPr>
                <w:color w:val="000000"/>
              </w:rPr>
              <w:t>Systeem genereert QR-code voor de aanvraag ontvangt een notificatie van de status van de aanvraag.</w:t>
            </w:r>
          </w:p>
        </w:tc>
      </w:tr>
      <w:tr w:rsidR="00050260" w14:paraId="2DEAD928" w14:textId="77777777" w:rsidTr="00C636F9">
        <w:trPr>
          <w:trHeight w:val="100"/>
        </w:trPr>
        <w:tc>
          <w:tcPr>
            <w:tcW w:w="2122" w:type="dxa"/>
            <w:vMerge w:val="restart"/>
            <w:tcBorders>
              <w:top w:val="single" w:sz="4" w:space="0" w:color="000000"/>
              <w:left w:val="single" w:sz="4" w:space="0" w:color="000000"/>
              <w:right w:val="single" w:sz="4" w:space="0" w:color="000000"/>
            </w:tcBorders>
          </w:tcPr>
          <w:p w14:paraId="42666730" w14:textId="77777777" w:rsidR="00050260" w:rsidRDefault="00050260" w:rsidP="008E6A99">
            <w:pPr>
              <w:pBdr>
                <w:top w:val="nil"/>
                <w:left w:val="nil"/>
                <w:bottom w:val="nil"/>
                <w:right w:val="nil"/>
                <w:between w:val="nil"/>
              </w:pBdr>
              <w:jc w:val="both"/>
              <w:rPr>
                <w:color w:val="000000"/>
              </w:rPr>
            </w:pPr>
            <w:r>
              <w:rPr>
                <w:color w:val="000000"/>
              </w:rPr>
              <w:t>Alternatief Scenario</w:t>
            </w:r>
          </w:p>
        </w:tc>
        <w:tc>
          <w:tcPr>
            <w:tcW w:w="1559" w:type="dxa"/>
            <w:tcBorders>
              <w:top w:val="single" w:sz="4" w:space="0" w:color="000000"/>
              <w:left w:val="single" w:sz="4" w:space="0" w:color="000000"/>
              <w:bottom w:val="single" w:sz="4" w:space="0" w:color="000000"/>
              <w:right w:val="single" w:sz="4" w:space="0" w:color="000000"/>
            </w:tcBorders>
          </w:tcPr>
          <w:p w14:paraId="6D91803D" w14:textId="77777777" w:rsidR="00050260" w:rsidRDefault="00050260" w:rsidP="008E6A99">
            <w:pPr>
              <w:jc w:val="both"/>
            </w:pPr>
            <w:r>
              <w:t>Trigger</w:t>
            </w:r>
          </w:p>
        </w:tc>
        <w:tc>
          <w:tcPr>
            <w:tcW w:w="5335" w:type="dxa"/>
            <w:tcBorders>
              <w:top w:val="single" w:sz="4" w:space="0" w:color="000000"/>
              <w:left w:val="single" w:sz="4" w:space="0" w:color="000000"/>
              <w:bottom w:val="single" w:sz="4" w:space="0" w:color="000000"/>
              <w:right w:val="single" w:sz="4" w:space="0" w:color="000000"/>
            </w:tcBorders>
          </w:tcPr>
          <w:p w14:paraId="01F1A245" w14:textId="77777777" w:rsidR="00050260" w:rsidRDefault="00050260" w:rsidP="008E6A99">
            <w:pPr>
              <w:jc w:val="both"/>
            </w:pPr>
            <w:r>
              <w:t>Bij stap 1 wordt door docent de aanvraag afgekeurd.</w:t>
            </w:r>
          </w:p>
        </w:tc>
      </w:tr>
      <w:tr w:rsidR="00050260" w14:paraId="78EE1228" w14:textId="77777777" w:rsidTr="00C636F9">
        <w:trPr>
          <w:trHeight w:val="100"/>
        </w:trPr>
        <w:tc>
          <w:tcPr>
            <w:tcW w:w="2122" w:type="dxa"/>
            <w:vMerge/>
            <w:tcBorders>
              <w:left w:val="single" w:sz="4" w:space="0" w:color="000000"/>
              <w:right w:val="single" w:sz="4" w:space="0" w:color="000000"/>
            </w:tcBorders>
          </w:tcPr>
          <w:p w14:paraId="25998DD4"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Pr>
          <w:p w14:paraId="0EE2D4A3" w14:textId="77777777" w:rsidR="00050260" w:rsidRDefault="00050260" w:rsidP="008E6A99">
            <w:pPr>
              <w:jc w:val="both"/>
            </w:pPr>
            <w:r>
              <w:t>Scenario</w:t>
            </w:r>
          </w:p>
        </w:tc>
        <w:tc>
          <w:tcPr>
            <w:tcW w:w="5335" w:type="dxa"/>
            <w:tcBorders>
              <w:top w:val="single" w:sz="4" w:space="0" w:color="000000"/>
              <w:left w:val="single" w:sz="4" w:space="0" w:color="000000"/>
              <w:bottom w:val="single" w:sz="4" w:space="0" w:color="000000"/>
              <w:right w:val="single" w:sz="4" w:space="0" w:color="000000"/>
            </w:tcBorders>
          </w:tcPr>
          <w:p w14:paraId="2F0423CB" w14:textId="77777777" w:rsidR="00050260" w:rsidRDefault="00050260" w:rsidP="008E6A99">
            <w:pPr>
              <w:numPr>
                <w:ilvl w:val="0"/>
                <w:numId w:val="8"/>
              </w:numPr>
              <w:pBdr>
                <w:top w:val="nil"/>
                <w:left w:val="nil"/>
                <w:bottom w:val="nil"/>
                <w:right w:val="nil"/>
                <w:between w:val="nil"/>
              </w:pBdr>
              <w:spacing w:before="0"/>
              <w:ind w:right="0"/>
              <w:jc w:val="both"/>
              <w:rPr>
                <w:color w:val="000000"/>
              </w:rPr>
            </w:pPr>
            <w:r>
              <w:rPr>
                <w:color w:val="000000"/>
              </w:rPr>
              <w:t>Docent keurt de aanvraag af.</w:t>
            </w:r>
          </w:p>
          <w:p w14:paraId="4CDDED86" w14:textId="4D9BE422" w:rsidR="00050260" w:rsidRPr="00C955DC" w:rsidRDefault="00050260" w:rsidP="008E6A99">
            <w:pPr>
              <w:numPr>
                <w:ilvl w:val="0"/>
                <w:numId w:val="8"/>
              </w:numPr>
              <w:pBdr>
                <w:top w:val="nil"/>
                <w:left w:val="nil"/>
                <w:bottom w:val="nil"/>
                <w:right w:val="nil"/>
                <w:between w:val="nil"/>
              </w:pBdr>
              <w:spacing w:before="0"/>
              <w:ind w:right="0"/>
              <w:jc w:val="both"/>
              <w:rPr>
                <w:color w:val="000000"/>
              </w:rPr>
            </w:pPr>
            <w:r>
              <w:rPr>
                <w:color w:val="000000"/>
              </w:rPr>
              <w:t>Systeem updatet de status van de aanvraag naar ‘</w:t>
            </w:r>
            <w:r w:rsidR="00B40B85">
              <w:rPr>
                <w:color w:val="000000"/>
              </w:rPr>
              <w:t>REJECTED’</w:t>
            </w:r>
            <w:r>
              <w:rPr>
                <w:color w:val="000000"/>
              </w:rPr>
              <w:t>.</w:t>
            </w:r>
          </w:p>
        </w:tc>
      </w:tr>
      <w:tr w:rsidR="00050260" w14:paraId="78066BAD" w14:textId="77777777" w:rsidTr="00C636F9">
        <w:trPr>
          <w:trHeight w:val="100"/>
        </w:trPr>
        <w:tc>
          <w:tcPr>
            <w:tcW w:w="2122" w:type="dxa"/>
            <w:vMerge/>
            <w:tcBorders>
              <w:left w:val="single" w:sz="4" w:space="0" w:color="000000"/>
              <w:right w:val="single" w:sz="4" w:space="0" w:color="000000"/>
            </w:tcBorders>
          </w:tcPr>
          <w:p w14:paraId="603B789F" w14:textId="77777777" w:rsidR="00050260" w:rsidRDefault="00050260" w:rsidP="008E6A99">
            <w:pPr>
              <w:widowControl w:val="0"/>
              <w:pBdr>
                <w:top w:val="nil"/>
                <w:left w:val="nil"/>
                <w:bottom w:val="nil"/>
                <w:right w:val="nil"/>
                <w:between w:val="nil"/>
              </w:pBd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Pr>
          <w:p w14:paraId="648F61C6" w14:textId="77777777" w:rsidR="00050260" w:rsidRDefault="00050260" w:rsidP="008E6A99">
            <w:pPr>
              <w:jc w:val="both"/>
            </w:pPr>
            <w:r>
              <w:t>Post-conditie</w:t>
            </w:r>
          </w:p>
        </w:tc>
        <w:tc>
          <w:tcPr>
            <w:tcW w:w="5335" w:type="dxa"/>
            <w:tcBorders>
              <w:top w:val="single" w:sz="4" w:space="0" w:color="000000"/>
              <w:left w:val="single" w:sz="4" w:space="0" w:color="000000"/>
              <w:bottom w:val="single" w:sz="4" w:space="0" w:color="000000"/>
              <w:right w:val="single" w:sz="4" w:space="0" w:color="000000"/>
            </w:tcBorders>
          </w:tcPr>
          <w:p w14:paraId="6BA6C5FD" w14:textId="77777777" w:rsidR="00050260" w:rsidRDefault="00050260" w:rsidP="008E6A99">
            <w:pPr>
              <w:jc w:val="both"/>
            </w:pPr>
            <w:r>
              <w:t>Student mag lokaal niet in.</w:t>
            </w:r>
          </w:p>
        </w:tc>
      </w:tr>
      <w:tr w:rsidR="00050260" w14:paraId="5A440B28" w14:textId="77777777" w:rsidTr="00C636F9">
        <w:trPr>
          <w:trHeight w:val="100"/>
        </w:trPr>
        <w:tc>
          <w:tcPr>
            <w:tcW w:w="2122" w:type="dxa"/>
            <w:vMerge/>
            <w:tcBorders>
              <w:left w:val="single" w:sz="4" w:space="0" w:color="000000"/>
              <w:right w:val="single" w:sz="4" w:space="0" w:color="000000"/>
            </w:tcBorders>
          </w:tcPr>
          <w:p w14:paraId="295DB3ED" w14:textId="77777777" w:rsidR="00050260" w:rsidRDefault="00050260" w:rsidP="008E6A99">
            <w:pPr>
              <w:widowControl w:val="0"/>
              <w:pBdr>
                <w:top w:val="nil"/>
                <w:left w:val="nil"/>
                <w:bottom w:val="nil"/>
                <w:right w:val="nil"/>
                <w:between w:val="nil"/>
              </w:pBdr>
              <w:jc w:val="both"/>
              <w:rPr>
                <w:color w:val="000000"/>
              </w:rPr>
            </w:pPr>
          </w:p>
        </w:tc>
        <w:tc>
          <w:tcPr>
            <w:tcW w:w="6894" w:type="dxa"/>
            <w:gridSpan w:val="2"/>
            <w:tcBorders>
              <w:top w:val="single" w:sz="4" w:space="0" w:color="000000"/>
              <w:left w:val="single" w:sz="4" w:space="0" w:color="000000"/>
              <w:bottom w:val="single" w:sz="4" w:space="0" w:color="000000"/>
              <w:right w:val="single" w:sz="4" w:space="0" w:color="000000"/>
            </w:tcBorders>
          </w:tcPr>
          <w:p w14:paraId="0ACC4A1E" w14:textId="77777777" w:rsidR="00050260" w:rsidRDefault="00050260" w:rsidP="008E6A99">
            <w:pPr>
              <w:jc w:val="both"/>
            </w:pPr>
          </w:p>
        </w:tc>
      </w:tr>
      <w:tr w:rsidR="00050260" w14:paraId="42D9D66E" w14:textId="77777777" w:rsidTr="00C636F9">
        <w:trPr>
          <w:trHeight w:val="100"/>
        </w:trPr>
        <w:tc>
          <w:tcPr>
            <w:tcW w:w="2122" w:type="dxa"/>
            <w:vMerge/>
            <w:tcBorders>
              <w:left w:val="single" w:sz="4" w:space="0" w:color="000000"/>
              <w:right w:val="single" w:sz="4" w:space="0" w:color="000000"/>
            </w:tcBorders>
          </w:tcPr>
          <w:p w14:paraId="7F6CE873" w14:textId="77777777" w:rsidR="00050260" w:rsidRDefault="00050260" w:rsidP="008E6A99">
            <w:pPr>
              <w:widowControl w:val="0"/>
              <w:pBdr>
                <w:top w:val="nil"/>
                <w:left w:val="nil"/>
                <w:bottom w:val="nil"/>
                <w:right w:val="nil"/>
                <w:between w:val="nil"/>
              </w:pBd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Pr>
          <w:p w14:paraId="101E8BB3" w14:textId="77777777" w:rsidR="00050260" w:rsidRDefault="00050260" w:rsidP="008E6A99">
            <w:pPr>
              <w:jc w:val="both"/>
            </w:pPr>
            <w:r>
              <w:t>Trigger</w:t>
            </w:r>
          </w:p>
        </w:tc>
        <w:tc>
          <w:tcPr>
            <w:tcW w:w="5335" w:type="dxa"/>
            <w:tcBorders>
              <w:top w:val="single" w:sz="4" w:space="0" w:color="000000"/>
              <w:left w:val="single" w:sz="4" w:space="0" w:color="000000"/>
              <w:bottom w:val="single" w:sz="4" w:space="0" w:color="000000"/>
              <w:right w:val="single" w:sz="4" w:space="0" w:color="000000"/>
            </w:tcBorders>
          </w:tcPr>
          <w:p w14:paraId="7EE218AE" w14:textId="77777777" w:rsidR="00050260" w:rsidRDefault="00050260" w:rsidP="008E6A99">
            <w:pPr>
              <w:jc w:val="both"/>
            </w:pPr>
            <w:r>
              <w:t>Bij stap 1 wordt de handeling geannuleerd.</w:t>
            </w:r>
          </w:p>
        </w:tc>
      </w:tr>
      <w:tr w:rsidR="00050260" w14:paraId="3C2F51E3" w14:textId="77777777" w:rsidTr="00C636F9">
        <w:trPr>
          <w:trHeight w:val="100"/>
        </w:trPr>
        <w:tc>
          <w:tcPr>
            <w:tcW w:w="2122" w:type="dxa"/>
            <w:vMerge/>
            <w:tcBorders>
              <w:left w:val="single" w:sz="4" w:space="0" w:color="000000"/>
              <w:right w:val="single" w:sz="4" w:space="0" w:color="000000"/>
            </w:tcBorders>
          </w:tcPr>
          <w:p w14:paraId="3A040052" w14:textId="77777777" w:rsidR="00050260" w:rsidRDefault="00050260" w:rsidP="008E6A99">
            <w:pPr>
              <w:widowControl w:val="0"/>
              <w:pBdr>
                <w:top w:val="nil"/>
                <w:left w:val="nil"/>
                <w:bottom w:val="nil"/>
                <w:right w:val="nil"/>
                <w:between w:val="nil"/>
              </w:pBd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Pr>
          <w:p w14:paraId="468D12C5" w14:textId="77777777" w:rsidR="00050260" w:rsidRDefault="00050260" w:rsidP="008E6A99">
            <w:pPr>
              <w:jc w:val="both"/>
            </w:pPr>
            <w:r>
              <w:t>Scenario</w:t>
            </w:r>
          </w:p>
        </w:tc>
        <w:tc>
          <w:tcPr>
            <w:tcW w:w="5335" w:type="dxa"/>
            <w:tcBorders>
              <w:top w:val="single" w:sz="4" w:space="0" w:color="000000"/>
              <w:left w:val="single" w:sz="4" w:space="0" w:color="000000"/>
              <w:bottom w:val="single" w:sz="4" w:space="0" w:color="000000"/>
              <w:right w:val="single" w:sz="4" w:space="0" w:color="000000"/>
            </w:tcBorders>
          </w:tcPr>
          <w:p w14:paraId="2D15E643" w14:textId="77777777" w:rsidR="00050260" w:rsidRDefault="00050260" w:rsidP="008E6A99">
            <w:pPr>
              <w:jc w:val="both"/>
            </w:pPr>
            <w:r>
              <w:t>Systeem toont overzicht aanvragen.</w:t>
            </w:r>
          </w:p>
        </w:tc>
      </w:tr>
      <w:tr w:rsidR="00050260" w14:paraId="5DFC2FF5" w14:textId="77777777" w:rsidTr="00C636F9">
        <w:trPr>
          <w:trHeight w:val="100"/>
        </w:trPr>
        <w:tc>
          <w:tcPr>
            <w:tcW w:w="2122" w:type="dxa"/>
            <w:vMerge/>
            <w:tcBorders>
              <w:left w:val="single" w:sz="4" w:space="0" w:color="000000"/>
              <w:right w:val="single" w:sz="4" w:space="0" w:color="000000"/>
            </w:tcBorders>
          </w:tcPr>
          <w:p w14:paraId="7E65381E" w14:textId="77777777" w:rsidR="00050260" w:rsidRDefault="00050260" w:rsidP="008E6A99">
            <w:pPr>
              <w:widowControl w:val="0"/>
              <w:pBdr>
                <w:top w:val="nil"/>
                <w:left w:val="nil"/>
                <w:bottom w:val="nil"/>
                <w:right w:val="nil"/>
                <w:between w:val="nil"/>
              </w:pBd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Pr>
          <w:p w14:paraId="0C26E21E" w14:textId="77777777" w:rsidR="00050260" w:rsidRDefault="00050260" w:rsidP="008E6A99">
            <w:pPr>
              <w:jc w:val="both"/>
            </w:pPr>
            <w:r>
              <w:t>Post-conditie</w:t>
            </w:r>
          </w:p>
        </w:tc>
        <w:tc>
          <w:tcPr>
            <w:tcW w:w="5335" w:type="dxa"/>
            <w:tcBorders>
              <w:top w:val="single" w:sz="4" w:space="0" w:color="000000"/>
              <w:left w:val="single" w:sz="4" w:space="0" w:color="000000"/>
              <w:bottom w:val="single" w:sz="4" w:space="0" w:color="000000"/>
              <w:right w:val="single" w:sz="4" w:space="0" w:color="000000"/>
            </w:tcBorders>
          </w:tcPr>
          <w:p w14:paraId="4ABD5F41" w14:textId="77777777" w:rsidR="00050260" w:rsidRDefault="00050260" w:rsidP="008E6A99">
            <w:pPr>
              <w:jc w:val="both"/>
            </w:pPr>
            <w:r>
              <w:t>Systeem blijft ongewijzigd.</w:t>
            </w:r>
          </w:p>
        </w:tc>
      </w:tr>
    </w:tbl>
    <w:p w14:paraId="2EC8A0B3" w14:textId="3E678433" w:rsidR="00B82AE3" w:rsidRDefault="00B82AE3" w:rsidP="008E6A99">
      <w:pPr>
        <w:jc w:val="both"/>
      </w:pPr>
    </w:p>
    <w:p w14:paraId="24477D75" w14:textId="77777777" w:rsidR="00B82AE3" w:rsidRDefault="00B82AE3" w:rsidP="008E6A99">
      <w:pPr>
        <w:spacing w:before="0" w:after="240" w:line="252" w:lineRule="auto"/>
        <w:ind w:left="0" w:right="0"/>
        <w:jc w:val="both"/>
      </w:pPr>
      <w:r>
        <w:br w:type="page"/>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5381"/>
      </w:tblGrid>
      <w:tr w:rsidR="00050260" w14:paraId="209C064E"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61C9AC92" w14:textId="77777777" w:rsidR="00050260" w:rsidRDefault="00050260" w:rsidP="008E6A99">
            <w:pPr>
              <w:jc w:val="both"/>
            </w:pPr>
            <w:r>
              <w:lastRenderedPageBreak/>
              <w:t>Use Case Nummer</w:t>
            </w:r>
          </w:p>
        </w:tc>
        <w:tc>
          <w:tcPr>
            <w:tcW w:w="6940" w:type="dxa"/>
            <w:gridSpan w:val="2"/>
            <w:tcBorders>
              <w:top w:val="single" w:sz="4" w:space="0" w:color="000000"/>
              <w:left w:val="single" w:sz="4" w:space="0" w:color="000000"/>
              <w:bottom w:val="single" w:sz="4" w:space="0" w:color="000000"/>
              <w:right w:val="single" w:sz="4" w:space="0" w:color="000000"/>
            </w:tcBorders>
          </w:tcPr>
          <w:p w14:paraId="10EE4A10" w14:textId="77777777" w:rsidR="00050260" w:rsidRDefault="00050260" w:rsidP="008E6A99">
            <w:pPr>
              <w:jc w:val="both"/>
            </w:pPr>
            <w:r>
              <w:t>1005</w:t>
            </w:r>
          </w:p>
        </w:tc>
      </w:tr>
      <w:tr w:rsidR="00050260" w14:paraId="505B01DA"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1CAAA48C" w14:textId="77777777" w:rsidR="00050260" w:rsidRDefault="00050260" w:rsidP="008E6A99">
            <w:pPr>
              <w:jc w:val="both"/>
            </w:pPr>
            <w:r>
              <w:t>Use Case Naam</w:t>
            </w:r>
          </w:p>
        </w:tc>
        <w:tc>
          <w:tcPr>
            <w:tcW w:w="6940" w:type="dxa"/>
            <w:gridSpan w:val="2"/>
            <w:tcBorders>
              <w:top w:val="single" w:sz="4" w:space="0" w:color="000000"/>
              <w:left w:val="single" w:sz="4" w:space="0" w:color="000000"/>
              <w:bottom w:val="single" w:sz="4" w:space="0" w:color="000000"/>
              <w:right w:val="single" w:sz="4" w:space="0" w:color="000000"/>
            </w:tcBorders>
          </w:tcPr>
          <w:p w14:paraId="597749E7" w14:textId="77777777" w:rsidR="00050260" w:rsidRDefault="00050260" w:rsidP="008E6A99">
            <w:pPr>
              <w:jc w:val="both"/>
            </w:pPr>
            <w:r>
              <w:t>Aanvraag indienen</w:t>
            </w:r>
          </w:p>
        </w:tc>
      </w:tr>
      <w:tr w:rsidR="00050260" w14:paraId="4997092D"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4E62E75B" w14:textId="77777777" w:rsidR="00050260" w:rsidRDefault="00050260" w:rsidP="008E6A99">
            <w:pPr>
              <w:jc w:val="both"/>
            </w:pPr>
            <w:r>
              <w:t>Actor</w:t>
            </w:r>
          </w:p>
        </w:tc>
        <w:tc>
          <w:tcPr>
            <w:tcW w:w="6940" w:type="dxa"/>
            <w:gridSpan w:val="2"/>
            <w:tcBorders>
              <w:top w:val="single" w:sz="4" w:space="0" w:color="000000"/>
              <w:left w:val="single" w:sz="4" w:space="0" w:color="000000"/>
              <w:bottom w:val="single" w:sz="4" w:space="0" w:color="000000"/>
              <w:right w:val="single" w:sz="4" w:space="0" w:color="000000"/>
            </w:tcBorders>
          </w:tcPr>
          <w:p w14:paraId="43525BC2" w14:textId="77777777" w:rsidR="00050260" w:rsidRDefault="00050260" w:rsidP="008E6A99">
            <w:pPr>
              <w:jc w:val="both"/>
            </w:pPr>
            <w:r>
              <w:t>Student</w:t>
            </w:r>
          </w:p>
        </w:tc>
      </w:tr>
      <w:tr w:rsidR="00050260" w14:paraId="0C6061B3"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4247EC2C" w14:textId="77777777" w:rsidR="00050260" w:rsidRDefault="00050260" w:rsidP="008E6A99">
            <w:pPr>
              <w:jc w:val="both"/>
            </w:pPr>
            <w:r>
              <w:t>Samenvatting</w:t>
            </w:r>
          </w:p>
        </w:tc>
        <w:tc>
          <w:tcPr>
            <w:tcW w:w="6940" w:type="dxa"/>
            <w:gridSpan w:val="2"/>
            <w:tcBorders>
              <w:top w:val="single" w:sz="4" w:space="0" w:color="000000"/>
              <w:left w:val="single" w:sz="4" w:space="0" w:color="000000"/>
              <w:bottom w:val="single" w:sz="4" w:space="0" w:color="000000"/>
              <w:right w:val="single" w:sz="4" w:space="0" w:color="000000"/>
            </w:tcBorders>
          </w:tcPr>
          <w:p w14:paraId="5C3C323E" w14:textId="77777777" w:rsidR="00050260" w:rsidRDefault="00050260" w:rsidP="008E6A99">
            <w:pPr>
              <w:jc w:val="both"/>
            </w:pPr>
            <w:bookmarkStart w:id="85" w:name="_heading=h.gjdgxs" w:colFirst="0" w:colLast="0"/>
            <w:bookmarkEnd w:id="85"/>
            <w:r>
              <w:rPr>
                <w:color w:val="000000"/>
              </w:rPr>
              <w:t xml:space="preserve">Het systeem toont het formulier voor een aanvraag </w:t>
            </w:r>
            <w:r>
              <w:rPr>
                <w:b/>
                <w:color w:val="000000"/>
              </w:rPr>
              <w:t>[o]</w:t>
            </w:r>
            <w:r>
              <w:rPr>
                <w:color w:val="000000"/>
              </w:rPr>
              <w:t xml:space="preserve">. De student voert </w:t>
            </w:r>
            <w:r>
              <w:t>de starttijd</w:t>
            </w:r>
            <w:r w:rsidRPr="00750A68">
              <w:rPr>
                <w:b/>
                <w:bCs/>
              </w:rPr>
              <w:t>[i]</w:t>
            </w:r>
            <w:r>
              <w:t>, eindtijd</w:t>
            </w:r>
            <w:r w:rsidRPr="00750A68">
              <w:rPr>
                <w:b/>
                <w:bCs/>
              </w:rPr>
              <w:t>[i]</w:t>
            </w:r>
            <w:r>
              <w:t xml:space="preserve"> en motivatie </w:t>
            </w:r>
            <w:r>
              <w:rPr>
                <w:b/>
                <w:color w:val="000000"/>
              </w:rPr>
              <w:t>[i]</w:t>
            </w:r>
            <w:r>
              <w:rPr>
                <w:color w:val="000000"/>
              </w:rPr>
              <w:t xml:space="preserve"> in voor een aanvraag. S</w:t>
            </w:r>
            <w:r>
              <w:t>ysteem slaat de aanvraag op.</w:t>
            </w:r>
          </w:p>
        </w:tc>
      </w:tr>
      <w:tr w:rsidR="00050260" w14:paraId="16D73FBC"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6890B617" w14:textId="77777777" w:rsidR="00050260" w:rsidRDefault="00050260" w:rsidP="008E6A99">
            <w:pPr>
              <w:jc w:val="both"/>
            </w:pPr>
            <w:r>
              <w:t>Pre-conditie</w:t>
            </w:r>
          </w:p>
        </w:tc>
        <w:tc>
          <w:tcPr>
            <w:tcW w:w="6940" w:type="dxa"/>
            <w:gridSpan w:val="2"/>
            <w:tcBorders>
              <w:top w:val="single" w:sz="4" w:space="0" w:color="000000"/>
              <w:left w:val="single" w:sz="4" w:space="0" w:color="000000"/>
              <w:bottom w:val="single" w:sz="4" w:space="0" w:color="000000"/>
              <w:right w:val="single" w:sz="4" w:space="0" w:color="000000"/>
            </w:tcBorders>
          </w:tcPr>
          <w:p w14:paraId="12A674B0" w14:textId="77777777" w:rsidR="00050260" w:rsidRDefault="00050260" w:rsidP="008E6A99">
            <w:pPr>
              <w:jc w:val="both"/>
            </w:pPr>
            <w:r>
              <w:rPr>
                <w:color w:val="000000"/>
              </w:rPr>
              <w:t>Student heeft voor de aangevraagd periode geen bestaande aanvraag openstaan.</w:t>
            </w:r>
          </w:p>
        </w:tc>
      </w:tr>
      <w:tr w:rsidR="00050260" w14:paraId="07AF1CE8"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Pr>
          <w:p w14:paraId="5AB4C0D3" w14:textId="77777777" w:rsidR="00050260" w:rsidRDefault="00050260" w:rsidP="008E6A99">
            <w:pPr>
              <w:jc w:val="both"/>
            </w:pPr>
            <w:proofErr w:type="spellStart"/>
            <w:r>
              <w:t>Main</w:t>
            </w:r>
            <w:proofErr w:type="spellEnd"/>
            <w:r>
              <w:t xml:space="preserve"> Scenario</w:t>
            </w:r>
          </w:p>
        </w:tc>
        <w:tc>
          <w:tcPr>
            <w:tcW w:w="6940" w:type="dxa"/>
            <w:gridSpan w:val="2"/>
            <w:tcBorders>
              <w:top w:val="single" w:sz="4" w:space="0" w:color="000000"/>
              <w:left w:val="single" w:sz="4" w:space="0" w:color="000000"/>
              <w:bottom w:val="single" w:sz="4" w:space="0" w:color="000000"/>
              <w:right w:val="single" w:sz="4" w:space="0" w:color="000000"/>
            </w:tcBorders>
          </w:tcPr>
          <w:p w14:paraId="63563AF6" w14:textId="77777777" w:rsidR="00050260" w:rsidRDefault="00050260" w:rsidP="008E6A99">
            <w:pPr>
              <w:numPr>
                <w:ilvl w:val="0"/>
                <w:numId w:val="9"/>
              </w:numPr>
              <w:pBdr>
                <w:top w:val="nil"/>
                <w:left w:val="nil"/>
                <w:bottom w:val="nil"/>
                <w:right w:val="nil"/>
                <w:between w:val="nil"/>
              </w:pBdr>
              <w:jc w:val="both"/>
              <w:rPr>
                <w:color w:val="000000"/>
              </w:rPr>
            </w:pPr>
            <w:r>
              <w:rPr>
                <w:color w:val="000000"/>
              </w:rPr>
              <w:t>Systeem toont formulier voor aanvraag.</w:t>
            </w:r>
          </w:p>
          <w:p w14:paraId="7E20E72D" w14:textId="77777777" w:rsidR="00050260" w:rsidRDefault="00050260" w:rsidP="008E6A99">
            <w:pPr>
              <w:numPr>
                <w:ilvl w:val="0"/>
                <w:numId w:val="9"/>
              </w:numPr>
              <w:pBdr>
                <w:top w:val="nil"/>
                <w:left w:val="nil"/>
                <w:bottom w:val="nil"/>
                <w:right w:val="nil"/>
                <w:between w:val="nil"/>
              </w:pBdr>
              <w:spacing w:before="0"/>
              <w:jc w:val="both"/>
              <w:rPr>
                <w:color w:val="000000"/>
              </w:rPr>
            </w:pPr>
            <w:r>
              <w:rPr>
                <w:color w:val="000000"/>
              </w:rPr>
              <w:t>Student voert de starttijd, eindtijd en motivatie in.</w:t>
            </w:r>
          </w:p>
          <w:p w14:paraId="4F519432" w14:textId="77777777" w:rsidR="00050260" w:rsidRDefault="00050260" w:rsidP="008E6A99">
            <w:pPr>
              <w:numPr>
                <w:ilvl w:val="0"/>
                <w:numId w:val="9"/>
              </w:numPr>
              <w:pBdr>
                <w:top w:val="nil"/>
                <w:left w:val="nil"/>
                <w:bottom w:val="nil"/>
                <w:right w:val="nil"/>
                <w:between w:val="nil"/>
              </w:pBdr>
              <w:spacing w:before="0" w:after="160"/>
              <w:jc w:val="both"/>
              <w:rPr>
                <w:color w:val="000000"/>
              </w:rPr>
            </w:pPr>
            <w:r>
              <w:rPr>
                <w:color w:val="000000"/>
              </w:rPr>
              <w:t>Systeem slaat de aanvraag op.</w:t>
            </w:r>
          </w:p>
        </w:tc>
      </w:tr>
      <w:tr w:rsidR="00050260" w14:paraId="12E0520E" w14:textId="77777777" w:rsidTr="00C636F9">
        <w:tc>
          <w:tcPr>
            <w:tcW w:w="2122" w:type="dxa"/>
            <w:tcBorders>
              <w:top w:val="single" w:sz="4" w:space="0" w:color="000000"/>
              <w:left w:val="single" w:sz="4" w:space="0" w:color="000000"/>
              <w:bottom w:val="single" w:sz="4" w:space="0" w:color="000000"/>
              <w:right w:val="single" w:sz="4" w:space="0" w:color="000000"/>
            </w:tcBorders>
          </w:tcPr>
          <w:p w14:paraId="63F4A27B" w14:textId="77777777" w:rsidR="00050260" w:rsidRDefault="00050260" w:rsidP="008E6A99">
            <w:pPr>
              <w:jc w:val="both"/>
            </w:pPr>
            <w:r>
              <w:t>Post-conditie (</w:t>
            </w:r>
            <w:proofErr w:type="spellStart"/>
            <w:r>
              <w:t>Main</w:t>
            </w:r>
            <w:proofErr w:type="spellEnd"/>
            <w:r>
              <w:t>)</w:t>
            </w:r>
          </w:p>
        </w:tc>
        <w:tc>
          <w:tcPr>
            <w:tcW w:w="6940" w:type="dxa"/>
            <w:gridSpan w:val="2"/>
            <w:tcBorders>
              <w:top w:val="single" w:sz="4" w:space="0" w:color="000000"/>
              <w:left w:val="single" w:sz="4" w:space="0" w:color="000000"/>
              <w:bottom w:val="single" w:sz="4" w:space="0" w:color="000000"/>
              <w:right w:val="single" w:sz="4" w:space="0" w:color="000000"/>
            </w:tcBorders>
          </w:tcPr>
          <w:p w14:paraId="3B0A3D59" w14:textId="77777777" w:rsidR="00050260" w:rsidRDefault="00050260" w:rsidP="008E6A99">
            <w:pPr>
              <w:jc w:val="both"/>
            </w:pPr>
            <w:r>
              <w:t>Er is een aanvraag ingediend.</w:t>
            </w:r>
          </w:p>
        </w:tc>
      </w:tr>
      <w:tr w:rsidR="00050260" w14:paraId="332DE391" w14:textId="77777777" w:rsidTr="00C636F9">
        <w:trPr>
          <w:trHeight w:val="140"/>
        </w:trPr>
        <w:tc>
          <w:tcPr>
            <w:tcW w:w="2122" w:type="dxa"/>
            <w:vMerge w:val="restart"/>
            <w:tcBorders>
              <w:top w:val="single" w:sz="4" w:space="0" w:color="000000"/>
              <w:left w:val="single" w:sz="4" w:space="0" w:color="000000"/>
              <w:bottom w:val="single" w:sz="4" w:space="0" w:color="auto"/>
              <w:right w:val="single" w:sz="4" w:space="0" w:color="000000"/>
            </w:tcBorders>
          </w:tcPr>
          <w:p w14:paraId="42B8AAF1" w14:textId="77777777" w:rsidR="00050260" w:rsidRDefault="00050260" w:rsidP="008E6A99">
            <w:pPr>
              <w:jc w:val="both"/>
            </w:pPr>
            <w:r>
              <w:t>Alternatief Scenario</w:t>
            </w:r>
          </w:p>
        </w:tc>
        <w:tc>
          <w:tcPr>
            <w:tcW w:w="1559" w:type="dxa"/>
            <w:tcBorders>
              <w:top w:val="single" w:sz="4" w:space="0" w:color="000000"/>
              <w:left w:val="single" w:sz="4" w:space="0" w:color="000000"/>
              <w:bottom w:val="single" w:sz="4" w:space="0" w:color="000000"/>
              <w:right w:val="single" w:sz="4" w:space="0" w:color="000000"/>
            </w:tcBorders>
          </w:tcPr>
          <w:p w14:paraId="4182C0CF" w14:textId="77777777" w:rsidR="00050260" w:rsidRDefault="00050260" w:rsidP="008E6A99">
            <w:pPr>
              <w:jc w:val="both"/>
            </w:pPr>
            <w:r>
              <w:t>Trigger</w:t>
            </w:r>
          </w:p>
        </w:tc>
        <w:tc>
          <w:tcPr>
            <w:tcW w:w="5381" w:type="dxa"/>
            <w:tcBorders>
              <w:top w:val="single" w:sz="4" w:space="0" w:color="000000"/>
              <w:left w:val="single" w:sz="4" w:space="0" w:color="000000"/>
              <w:bottom w:val="single" w:sz="4" w:space="0" w:color="000000"/>
              <w:right w:val="single" w:sz="4" w:space="0" w:color="000000"/>
            </w:tcBorders>
          </w:tcPr>
          <w:p w14:paraId="502B9632" w14:textId="77777777" w:rsidR="00050260" w:rsidRDefault="00050260" w:rsidP="008E6A99">
            <w:pPr>
              <w:jc w:val="both"/>
            </w:pPr>
            <w:r>
              <w:t>Bij stap 2 wordt de handeling geannuleerd.</w:t>
            </w:r>
          </w:p>
        </w:tc>
      </w:tr>
      <w:tr w:rsidR="00050260" w14:paraId="6232C94B" w14:textId="77777777" w:rsidTr="00C636F9">
        <w:trPr>
          <w:trHeight w:val="140"/>
        </w:trPr>
        <w:tc>
          <w:tcPr>
            <w:tcW w:w="2122" w:type="dxa"/>
            <w:vMerge/>
            <w:tcBorders>
              <w:top w:val="single" w:sz="4" w:space="0" w:color="000000"/>
              <w:left w:val="single" w:sz="4" w:space="0" w:color="000000"/>
              <w:bottom w:val="single" w:sz="4" w:space="0" w:color="auto"/>
              <w:right w:val="single" w:sz="4" w:space="0" w:color="000000"/>
            </w:tcBorders>
          </w:tcPr>
          <w:p w14:paraId="027FFEA2"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000000"/>
              <w:right w:val="single" w:sz="4" w:space="0" w:color="000000"/>
            </w:tcBorders>
          </w:tcPr>
          <w:p w14:paraId="03582EDF" w14:textId="77777777" w:rsidR="00050260" w:rsidRDefault="00050260" w:rsidP="008E6A99">
            <w:pPr>
              <w:jc w:val="both"/>
            </w:pPr>
            <w:r>
              <w:t>Scenario</w:t>
            </w:r>
          </w:p>
        </w:tc>
        <w:tc>
          <w:tcPr>
            <w:tcW w:w="5381" w:type="dxa"/>
            <w:tcBorders>
              <w:top w:val="single" w:sz="4" w:space="0" w:color="000000"/>
              <w:left w:val="single" w:sz="4" w:space="0" w:color="000000"/>
              <w:bottom w:val="single" w:sz="4" w:space="0" w:color="000000"/>
              <w:right w:val="single" w:sz="4" w:space="0" w:color="000000"/>
            </w:tcBorders>
          </w:tcPr>
          <w:p w14:paraId="690AE652" w14:textId="77777777" w:rsidR="00050260" w:rsidRDefault="00050260" w:rsidP="008E6A99">
            <w:pPr>
              <w:jc w:val="both"/>
            </w:pPr>
            <w:r>
              <w:t>Systeem toont overzicht aanvragen.</w:t>
            </w:r>
          </w:p>
        </w:tc>
      </w:tr>
      <w:tr w:rsidR="00050260" w14:paraId="2A4839BF" w14:textId="77777777" w:rsidTr="00C636F9">
        <w:trPr>
          <w:trHeight w:val="60"/>
        </w:trPr>
        <w:tc>
          <w:tcPr>
            <w:tcW w:w="2122" w:type="dxa"/>
            <w:vMerge/>
            <w:tcBorders>
              <w:top w:val="single" w:sz="4" w:space="0" w:color="000000"/>
              <w:left w:val="single" w:sz="4" w:space="0" w:color="000000"/>
              <w:bottom w:val="single" w:sz="4" w:space="0" w:color="auto"/>
              <w:right w:val="single" w:sz="4" w:space="0" w:color="000000"/>
            </w:tcBorders>
          </w:tcPr>
          <w:p w14:paraId="51613A48" w14:textId="77777777" w:rsidR="00050260" w:rsidRDefault="00050260" w:rsidP="008E6A99">
            <w:pPr>
              <w:widowControl w:val="0"/>
              <w:pBdr>
                <w:top w:val="nil"/>
                <w:left w:val="nil"/>
                <w:bottom w:val="nil"/>
                <w:right w:val="nil"/>
                <w:between w:val="nil"/>
              </w:pBdr>
              <w:jc w:val="both"/>
            </w:pPr>
          </w:p>
        </w:tc>
        <w:tc>
          <w:tcPr>
            <w:tcW w:w="1559" w:type="dxa"/>
            <w:tcBorders>
              <w:top w:val="single" w:sz="4" w:space="0" w:color="000000"/>
              <w:left w:val="single" w:sz="4" w:space="0" w:color="000000"/>
              <w:bottom w:val="single" w:sz="4" w:space="0" w:color="auto"/>
              <w:right w:val="single" w:sz="4" w:space="0" w:color="000000"/>
            </w:tcBorders>
          </w:tcPr>
          <w:p w14:paraId="1A05B58C" w14:textId="77777777" w:rsidR="00050260" w:rsidRDefault="00050260" w:rsidP="008E6A99">
            <w:pPr>
              <w:jc w:val="both"/>
            </w:pPr>
            <w:r>
              <w:t>Post-conditie</w:t>
            </w:r>
          </w:p>
        </w:tc>
        <w:tc>
          <w:tcPr>
            <w:tcW w:w="5381" w:type="dxa"/>
            <w:tcBorders>
              <w:top w:val="single" w:sz="4" w:space="0" w:color="000000"/>
              <w:left w:val="single" w:sz="4" w:space="0" w:color="000000"/>
              <w:bottom w:val="single" w:sz="4" w:space="0" w:color="auto"/>
              <w:right w:val="single" w:sz="4" w:space="0" w:color="000000"/>
            </w:tcBorders>
          </w:tcPr>
          <w:p w14:paraId="68128A15" w14:textId="77777777" w:rsidR="00050260" w:rsidRDefault="00050260" w:rsidP="008E6A99">
            <w:pPr>
              <w:jc w:val="both"/>
            </w:pPr>
            <w:r>
              <w:t>Systeem blijft ongewijzigd.</w:t>
            </w:r>
          </w:p>
        </w:tc>
      </w:tr>
    </w:tbl>
    <w:p w14:paraId="2FDC205E" w14:textId="77777777" w:rsidR="00050260" w:rsidRDefault="00050260" w:rsidP="008E6A99">
      <w:pPr>
        <w:tabs>
          <w:tab w:val="left" w:pos="2664"/>
        </w:tabs>
        <w:jc w:val="both"/>
      </w:pPr>
      <w:r>
        <w:tab/>
      </w:r>
    </w:p>
    <w:p w14:paraId="2AD270AB" w14:textId="77777777" w:rsidR="00050260" w:rsidRDefault="00050260" w:rsidP="008E6A99">
      <w:pPr>
        <w:jc w:val="both"/>
      </w:pPr>
      <w:r>
        <w:br w:type="page"/>
      </w:r>
    </w:p>
    <w:tbl>
      <w:tblPr>
        <w:tblW w:w="9062" w:type="dxa"/>
        <w:tblLayout w:type="fixed"/>
        <w:tblLook w:val="0400" w:firstRow="0" w:lastRow="0" w:firstColumn="0" w:lastColumn="0" w:noHBand="0" w:noVBand="1"/>
      </w:tblPr>
      <w:tblGrid>
        <w:gridCol w:w="2122"/>
        <w:gridCol w:w="1559"/>
        <w:gridCol w:w="5381"/>
      </w:tblGrid>
      <w:tr w:rsidR="00050260" w14:paraId="53B3BEC9"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924A3" w14:textId="77777777" w:rsidR="00050260" w:rsidRDefault="00050260" w:rsidP="008E6A99">
            <w:pPr>
              <w:jc w:val="both"/>
            </w:pPr>
            <w:r>
              <w:rPr>
                <w:color w:val="000000"/>
              </w:rPr>
              <w:lastRenderedPageBreak/>
              <w:t>Use Case Nummer</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3F7D39" w14:textId="77777777" w:rsidR="00050260" w:rsidRDefault="00050260" w:rsidP="008E6A99">
            <w:pPr>
              <w:jc w:val="both"/>
            </w:pPr>
            <w:r>
              <w:rPr>
                <w:color w:val="000000"/>
              </w:rPr>
              <w:t>1006</w:t>
            </w:r>
          </w:p>
        </w:tc>
      </w:tr>
      <w:tr w:rsidR="00050260" w14:paraId="61EFE763"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AAFF02" w14:textId="77777777" w:rsidR="00050260" w:rsidRDefault="00050260" w:rsidP="008E6A99">
            <w:pPr>
              <w:jc w:val="both"/>
            </w:pPr>
            <w:r>
              <w:rPr>
                <w:color w:val="000000"/>
              </w:rPr>
              <w:t>Use Case Naam</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5CF57" w14:textId="77777777" w:rsidR="00050260" w:rsidRDefault="00050260" w:rsidP="008E6A99">
            <w:pPr>
              <w:jc w:val="both"/>
            </w:pPr>
            <w:r>
              <w:rPr>
                <w:color w:val="000000"/>
              </w:rPr>
              <w:t>HU mail registreren</w:t>
            </w:r>
          </w:p>
        </w:tc>
      </w:tr>
      <w:tr w:rsidR="00050260" w14:paraId="1227FC7E"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8CB64D" w14:textId="77777777" w:rsidR="00050260" w:rsidRDefault="00050260" w:rsidP="008E6A99">
            <w:pPr>
              <w:jc w:val="both"/>
            </w:pPr>
            <w:r>
              <w:rPr>
                <w:color w:val="000000"/>
              </w:rPr>
              <w:t>Actoren</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3A930B" w14:textId="77777777" w:rsidR="00050260" w:rsidRDefault="00050260" w:rsidP="008E6A99">
            <w:pPr>
              <w:jc w:val="both"/>
            </w:pPr>
            <w:r>
              <w:rPr>
                <w:color w:val="000000"/>
              </w:rPr>
              <w:t>Docent, Student</w:t>
            </w:r>
          </w:p>
        </w:tc>
      </w:tr>
      <w:tr w:rsidR="00050260" w14:paraId="60D47861"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0E2C0A" w14:textId="77777777" w:rsidR="00050260" w:rsidRDefault="00050260" w:rsidP="008E6A99">
            <w:pPr>
              <w:jc w:val="both"/>
            </w:pPr>
            <w:r>
              <w:rPr>
                <w:color w:val="000000"/>
              </w:rPr>
              <w:t>Samenvatting</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C534C" w14:textId="77777777" w:rsidR="00050260" w:rsidRDefault="00050260" w:rsidP="008E6A99">
            <w:pPr>
              <w:jc w:val="both"/>
            </w:pPr>
            <w:r>
              <w:rPr>
                <w:color w:val="000000"/>
              </w:rPr>
              <w:t xml:space="preserve">Het systeem toont het formulier voer het registreren van een gebruiker </w:t>
            </w:r>
            <w:r>
              <w:rPr>
                <w:b/>
                <w:color w:val="000000"/>
              </w:rPr>
              <w:t>[o]</w:t>
            </w:r>
            <w:r>
              <w:rPr>
                <w:color w:val="000000"/>
              </w:rPr>
              <w:t xml:space="preserve">. De Actor vult zijn HU-mail in </w:t>
            </w:r>
            <w:r w:rsidRPr="008C623D">
              <w:rPr>
                <w:b/>
                <w:bCs/>
                <w:color w:val="000000"/>
              </w:rPr>
              <w:t>[i]</w:t>
            </w:r>
            <w:r>
              <w:rPr>
                <w:color w:val="000000"/>
              </w:rPr>
              <w:t xml:space="preserve">. Systeem slaat de registratie op. </w:t>
            </w:r>
          </w:p>
        </w:tc>
      </w:tr>
      <w:tr w:rsidR="00050260" w14:paraId="3327C9AD"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1AFF1F" w14:textId="77777777" w:rsidR="00050260" w:rsidRDefault="00050260" w:rsidP="008E6A99">
            <w:pPr>
              <w:jc w:val="both"/>
            </w:pPr>
            <w:r>
              <w:rPr>
                <w:color w:val="000000"/>
              </w:rPr>
              <w:t>Pre-conditie</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A38F4" w14:textId="77777777" w:rsidR="00050260" w:rsidRDefault="00050260" w:rsidP="008E6A99">
            <w:pPr>
              <w:jc w:val="both"/>
              <w:rPr>
                <w:color w:val="000000"/>
              </w:rPr>
            </w:pPr>
            <w:r>
              <w:rPr>
                <w:color w:val="000000"/>
              </w:rPr>
              <w:t xml:space="preserve">Actor heeft nog geen email geregistreerd. </w:t>
            </w:r>
          </w:p>
        </w:tc>
      </w:tr>
      <w:tr w:rsidR="00050260" w14:paraId="03914344"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0AE05" w14:textId="77777777" w:rsidR="00050260" w:rsidRDefault="00050260" w:rsidP="008E6A99">
            <w:pPr>
              <w:jc w:val="both"/>
            </w:pPr>
            <w:proofErr w:type="spellStart"/>
            <w:r>
              <w:rPr>
                <w:color w:val="000000"/>
              </w:rPr>
              <w:t>Main</w:t>
            </w:r>
            <w:proofErr w:type="spellEnd"/>
            <w:r>
              <w:rPr>
                <w:color w:val="000000"/>
              </w:rPr>
              <w:t xml:space="preserve"> Scenario</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D0A3D3" w14:textId="77777777" w:rsidR="00050260" w:rsidRDefault="00050260" w:rsidP="008E6A99">
            <w:pPr>
              <w:numPr>
                <w:ilvl w:val="0"/>
                <w:numId w:val="11"/>
              </w:numPr>
              <w:spacing w:before="0"/>
              <w:ind w:right="0"/>
              <w:jc w:val="both"/>
              <w:rPr>
                <w:color w:val="000000"/>
              </w:rPr>
            </w:pPr>
            <w:r>
              <w:rPr>
                <w:color w:val="000000"/>
              </w:rPr>
              <w:t>Het systeem toont formulier voor registratie.</w:t>
            </w:r>
          </w:p>
          <w:p w14:paraId="20299D5C" w14:textId="77777777" w:rsidR="00050260" w:rsidRDefault="00050260" w:rsidP="008E6A99">
            <w:pPr>
              <w:numPr>
                <w:ilvl w:val="0"/>
                <w:numId w:val="11"/>
              </w:numPr>
              <w:spacing w:before="0"/>
              <w:ind w:right="0"/>
              <w:jc w:val="both"/>
              <w:rPr>
                <w:color w:val="000000"/>
              </w:rPr>
            </w:pPr>
            <w:r>
              <w:rPr>
                <w:color w:val="000000"/>
              </w:rPr>
              <w:t xml:space="preserve">Actor vult HU-mail in. </w:t>
            </w:r>
          </w:p>
          <w:p w14:paraId="7786A5BD" w14:textId="77777777" w:rsidR="00050260" w:rsidRDefault="00050260" w:rsidP="008E6A99">
            <w:pPr>
              <w:numPr>
                <w:ilvl w:val="0"/>
                <w:numId w:val="11"/>
              </w:numPr>
              <w:spacing w:before="0"/>
              <w:ind w:right="0"/>
              <w:jc w:val="both"/>
              <w:rPr>
                <w:color w:val="000000"/>
              </w:rPr>
            </w:pPr>
            <w:r>
              <w:rPr>
                <w:color w:val="000000"/>
              </w:rPr>
              <w:t xml:space="preserve">Systeem koppelt de email aan het ingelogde account. </w:t>
            </w:r>
          </w:p>
        </w:tc>
      </w:tr>
      <w:tr w:rsidR="00050260" w14:paraId="04131F57"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E4810" w14:textId="77777777" w:rsidR="00050260" w:rsidRDefault="00050260" w:rsidP="008E6A99">
            <w:pPr>
              <w:jc w:val="both"/>
            </w:pPr>
            <w:r>
              <w:rPr>
                <w:color w:val="000000"/>
              </w:rPr>
              <w:t>Post-conditie (</w:t>
            </w:r>
            <w:proofErr w:type="spellStart"/>
            <w:r>
              <w:rPr>
                <w:color w:val="000000"/>
              </w:rPr>
              <w:t>Main</w:t>
            </w:r>
            <w:proofErr w:type="spellEnd"/>
            <w:r>
              <w:rPr>
                <w:color w:val="000000"/>
              </w:rPr>
              <w:t>)</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AF8F23" w14:textId="77777777" w:rsidR="00050260" w:rsidRDefault="00050260" w:rsidP="008E6A99">
            <w:pPr>
              <w:jc w:val="both"/>
            </w:pPr>
            <w:r>
              <w:t xml:space="preserve">Er is een email opgeslagen in het systeem. </w:t>
            </w:r>
          </w:p>
        </w:tc>
      </w:tr>
      <w:tr w:rsidR="00050260" w14:paraId="7C27D8E9" w14:textId="77777777" w:rsidTr="00C636F9">
        <w:trPr>
          <w:trHeight w:val="560"/>
        </w:trPr>
        <w:tc>
          <w:tcPr>
            <w:tcW w:w="2122" w:type="dxa"/>
            <w:vMerge w:val="restart"/>
            <w:tcBorders>
              <w:top w:val="single" w:sz="4" w:space="0" w:color="000000"/>
              <w:left w:val="single" w:sz="4" w:space="0" w:color="000000"/>
              <w:right w:val="single" w:sz="4" w:space="0" w:color="000000"/>
            </w:tcBorders>
            <w:tcMar>
              <w:top w:w="0" w:type="dxa"/>
              <w:left w:w="115" w:type="dxa"/>
              <w:bottom w:w="0" w:type="dxa"/>
              <w:right w:w="115" w:type="dxa"/>
            </w:tcMar>
          </w:tcPr>
          <w:p w14:paraId="6CA5F61D" w14:textId="77777777" w:rsidR="00050260" w:rsidRDefault="00050260" w:rsidP="008E6A99">
            <w:pPr>
              <w:jc w:val="both"/>
            </w:pPr>
            <w:r>
              <w:rPr>
                <w:color w:val="000000"/>
              </w:rPr>
              <w:t>Alternatief Scenario</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DFA881" w14:textId="77777777" w:rsidR="00050260" w:rsidRDefault="00050260" w:rsidP="008E6A99">
            <w:pPr>
              <w:jc w:val="both"/>
              <w:rPr>
                <w:color w:val="000000"/>
              </w:rPr>
            </w:pPr>
            <w:r>
              <w:t>Trigger</w:t>
            </w:r>
          </w:p>
        </w:tc>
        <w:tc>
          <w:tcPr>
            <w:tcW w:w="5381" w:type="dxa"/>
            <w:tcBorders>
              <w:top w:val="single" w:sz="4" w:space="0" w:color="000000"/>
              <w:left w:val="single" w:sz="4" w:space="0" w:color="000000"/>
              <w:bottom w:val="single" w:sz="4" w:space="0" w:color="000000"/>
              <w:right w:val="single" w:sz="4" w:space="0" w:color="000000"/>
            </w:tcBorders>
          </w:tcPr>
          <w:p w14:paraId="60501AFA" w14:textId="77777777" w:rsidR="00050260" w:rsidRDefault="00050260" w:rsidP="008E6A99">
            <w:pPr>
              <w:ind w:left="132"/>
              <w:jc w:val="both"/>
              <w:rPr>
                <w:color w:val="000000"/>
              </w:rPr>
            </w:pPr>
            <w:r>
              <w:rPr>
                <w:color w:val="000000"/>
              </w:rPr>
              <w:t xml:space="preserve">Actor heeft een bestaande email ingevoerd. </w:t>
            </w:r>
          </w:p>
        </w:tc>
      </w:tr>
      <w:tr w:rsidR="00050260" w14:paraId="115B2D57" w14:textId="77777777" w:rsidTr="00C636F9">
        <w:trPr>
          <w:trHeight w:val="560"/>
        </w:trPr>
        <w:tc>
          <w:tcPr>
            <w:tcW w:w="2122" w:type="dxa"/>
            <w:vMerge/>
            <w:tcBorders>
              <w:left w:val="single" w:sz="4" w:space="0" w:color="000000"/>
              <w:right w:val="single" w:sz="4" w:space="0" w:color="000000"/>
            </w:tcBorders>
            <w:tcMar>
              <w:top w:w="0" w:type="dxa"/>
              <w:left w:w="115" w:type="dxa"/>
              <w:bottom w:w="0" w:type="dxa"/>
              <w:right w:w="115" w:type="dxa"/>
            </w:tcMar>
          </w:tcPr>
          <w:p w14:paraId="1FB958A9"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B022B" w14:textId="77777777" w:rsidR="00050260" w:rsidRDefault="00050260" w:rsidP="008E6A99">
            <w:pPr>
              <w:jc w:val="both"/>
              <w:rPr>
                <w:color w:val="000000"/>
              </w:rPr>
            </w:pPr>
            <w:r>
              <w:t>Scenario</w:t>
            </w:r>
          </w:p>
        </w:tc>
        <w:tc>
          <w:tcPr>
            <w:tcW w:w="5381" w:type="dxa"/>
            <w:tcBorders>
              <w:top w:val="single" w:sz="4" w:space="0" w:color="000000"/>
              <w:left w:val="single" w:sz="4" w:space="0" w:color="000000"/>
              <w:bottom w:val="single" w:sz="4" w:space="0" w:color="000000"/>
              <w:right w:val="single" w:sz="4" w:space="0" w:color="000000"/>
            </w:tcBorders>
          </w:tcPr>
          <w:p w14:paraId="03DEFCFF" w14:textId="77777777" w:rsidR="00050260" w:rsidRDefault="00050260" w:rsidP="008E6A99">
            <w:pPr>
              <w:numPr>
                <w:ilvl w:val="0"/>
                <w:numId w:val="16"/>
              </w:numPr>
              <w:spacing w:before="0"/>
              <w:ind w:right="0"/>
              <w:jc w:val="both"/>
              <w:rPr>
                <w:color w:val="000000"/>
              </w:rPr>
            </w:pPr>
            <w:r>
              <w:rPr>
                <w:color w:val="000000"/>
              </w:rPr>
              <w:t>Het systeem toont formulier voor registratie.</w:t>
            </w:r>
          </w:p>
          <w:p w14:paraId="1C9C8028" w14:textId="77777777" w:rsidR="00050260" w:rsidRDefault="00050260" w:rsidP="008E6A99">
            <w:pPr>
              <w:numPr>
                <w:ilvl w:val="0"/>
                <w:numId w:val="16"/>
              </w:numPr>
              <w:spacing w:before="0"/>
              <w:ind w:right="0"/>
              <w:jc w:val="both"/>
              <w:rPr>
                <w:color w:val="000000"/>
              </w:rPr>
            </w:pPr>
            <w:r>
              <w:rPr>
                <w:color w:val="000000"/>
              </w:rPr>
              <w:t xml:space="preserve">Actor vult HU-mail in. </w:t>
            </w:r>
          </w:p>
          <w:p w14:paraId="3AED36E1" w14:textId="77777777" w:rsidR="00050260" w:rsidRDefault="00050260" w:rsidP="008E6A99">
            <w:pPr>
              <w:numPr>
                <w:ilvl w:val="0"/>
                <w:numId w:val="16"/>
              </w:numPr>
              <w:spacing w:before="0"/>
              <w:ind w:right="0"/>
              <w:jc w:val="both"/>
              <w:rPr>
                <w:color w:val="000000"/>
              </w:rPr>
            </w:pPr>
            <w:r>
              <w:rPr>
                <w:color w:val="000000"/>
              </w:rPr>
              <w:t>Systeem detecteert dat het emailadres al in gebruik is.</w:t>
            </w:r>
          </w:p>
          <w:p w14:paraId="395F1FFE" w14:textId="77777777" w:rsidR="00050260" w:rsidRPr="008D6370" w:rsidRDefault="00050260" w:rsidP="008E6A99">
            <w:pPr>
              <w:numPr>
                <w:ilvl w:val="0"/>
                <w:numId w:val="16"/>
              </w:numPr>
              <w:spacing w:before="0"/>
              <w:ind w:right="0"/>
              <w:jc w:val="both"/>
              <w:rPr>
                <w:color w:val="000000"/>
              </w:rPr>
            </w:pPr>
            <w:r>
              <w:rPr>
                <w:color w:val="000000"/>
              </w:rPr>
              <w:t>Systeem vraagt om een ander emailadres.</w:t>
            </w:r>
          </w:p>
        </w:tc>
      </w:tr>
      <w:tr w:rsidR="00050260" w14:paraId="78ED547A" w14:textId="77777777" w:rsidTr="00C636F9">
        <w:trPr>
          <w:trHeight w:val="560"/>
        </w:trPr>
        <w:tc>
          <w:tcPr>
            <w:tcW w:w="2122" w:type="dxa"/>
            <w:vMerge/>
            <w:tcBorders>
              <w:left w:val="single" w:sz="4" w:space="0" w:color="000000"/>
              <w:right w:val="single" w:sz="4" w:space="0" w:color="000000"/>
            </w:tcBorders>
            <w:tcMar>
              <w:top w:w="0" w:type="dxa"/>
              <w:left w:w="115" w:type="dxa"/>
              <w:bottom w:w="0" w:type="dxa"/>
              <w:right w:w="115" w:type="dxa"/>
            </w:tcMar>
          </w:tcPr>
          <w:p w14:paraId="71E722D1"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2F9F51" w14:textId="77777777" w:rsidR="00050260" w:rsidRDefault="00050260" w:rsidP="008E6A99">
            <w:pPr>
              <w:jc w:val="both"/>
              <w:rPr>
                <w:color w:val="000000"/>
              </w:rPr>
            </w:pPr>
            <w:r>
              <w:t>Post-conditie</w:t>
            </w:r>
          </w:p>
        </w:tc>
        <w:tc>
          <w:tcPr>
            <w:tcW w:w="5381" w:type="dxa"/>
            <w:tcBorders>
              <w:top w:val="single" w:sz="4" w:space="0" w:color="000000"/>
              <w:left w:val="single" w:sz="4" w:space="0" w:color="000000"/>
              <w:bottom w:val="single" w:sz="4" w:space="0" w:color="000000"/>
              <w:right w:val="single" w:sz="4" w:space="0" w:color="000000"/>
            </w:tcBorders>
          </w:tcPr>
          <w:p w14:paraId="7CFFB5C5" w14:textId="77777777" w:rsidR="00050260" w:rsidRDefault="00050260" w:rsidP="008E6A99">
            <w:pPr>
              <w:ind w:left="132"/>
              <w:jc w:val="both"/>
              <w:rPr>
                <w:color w:val="000000"/>
              </w:rPr>
            </w:pPr>
            <w:r>
              <w:rPr>
                <w:color w:val="000000"/>
              </w:rPr>
              <w:t>Geen wijzigingen in het systeem.</w:t>
            </w:r>
          </w:p>
        </w:tc>
      </w:tr>
      <w:tr w:rsidR="00050260" w14:paraId="5A958E34" w14:textId="77777777" w:rsidTr="00C636F9">
        <w:trPr>
          <w:trHeight w:val="560"/>
        </w:trPr>
        <w:tc>
          <w:tcPr>
            <w:tcW w:w="2122" w:type="dxa"/>
            <w:tcBorders>
              <w:left w:val="single" w:sz="4" w:space="0" w:color="000000"/>
              <w:right w:val="single" w:sz="4" w:space="0" w:color="000000"/>
            </w:tcBorders>
            <w:tcMar>
              <w:top w:w="0" w:type="dxa"/>
              <w:left w:w="115" w:type="dxa"/>
              <w:bottom w:w="0" w:type="dxa"/>
              <w:right w:w="115" w:type="dxa"/>
            </w:tcMar>
          </w:tcPr>
          <w:p w14:paraId="43CECDB9" w14:textId="77777777" w:rsidR="00050260" w:rsidRDefault="00050260" w:rsidP="008E6A99">
            <w:pPr>
              <w:jc w:val="both"/>
              <w:rPr>
                <w:color w:val="000000"/>
              </w:rPr>
            </w:pP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B7005B" w14:textId="77777777" w:rsidR="00050260" w:rsidRDefault="00050260" w:rsidP="008E6A99">
            <w:pPr>
              <w:ind w:left="132"/>
              <w:jc w:val="both"/>
              <w:rPr>
                <w:color w:val="000000"/>
              </w:rPr>
            </w:pPr>
          </w:p>
        </w:tc>
      </w:tr>
      <w:tr w:rsidR="00050260" w14:paraId="5B1AC71D" w14:textId="77777777" w:rsidTr="00C636F9">
        <w:trPr>
          <w:trHeight w:val="560"/>
        </w:trPr>
        <w:tc>
          <w:tcPr>
            <w:tcW w:w="2122" w:type="dxa"/>
            <w:tcBorders>
              <w:left w:val="single" w:sz="4" w:space="0" w:color="000000"/>
              <w:right w:val="single" w:sz="4" w:space="0" w:color="000000"/>
            </w:tcBorders>
            <w:tcMar>
              <w:top w:w="0" w:type="dxa"/>
              <w:left w:w="115" w:type="dxa"/>
              <w:bottom w:w="0" w:type="dxa"/>
              <w:right w:w="115" w:type="dxa"/>
            </w:tcMar>
          </w:tcPr>
          <w:p w14:paraId="367D5781"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2B7F3" w14:textId="77777777" w:rsidR="00050260" w:rsidRDefault="00050260" w:rsidP="008E6A99">
            <w:pPr>
              <w:jc w:val="both"/>
            </w:pPr>
            <w:r>
              <w:t>Trigger</w:t>
            </w:r>
          </w:p>
        </w:tc>
        <w:tc>
          <w:tcPr>
            <w:tcW w:w="5381" w:type="dxa"/>
            <w:tcBorders>
              <w:top w:val="single" w:sz="4" w:space="0" w:color="000000"/>
              <w:left w:val="single" w:sz="4" w:space="0" w:color="000000"/>
              <w:bottom w:val="single" w:sz="4" w:space="0" w:color="000000"/>
              <w:right w:val="single" w:sz="4" w:space="0" w:color="000000"/>
            </w:tcBorders>
          </w:tcPr>
          <w:p w14:paraId="74A78EB6" w14:textId="77777777" w:rsidR="00050260" w:rsidRDefault="00050260" w:rsidP="008E6A99">
            <w:pPr>
              <w:ind w:left="132"/>
              <w:jc w:val="both"/>
              <w:rPr>
                <w:color w:val="000000"/>
              </w:rPr>
            </w:pPr>
            <w:r>
              <w:t>Bij stap 2 wordt de handeling geannuleerd.</w:t>
            </w:r>
          </w:p>
        </w:tc>
      </w:tr>
      <w:tr w:rsidR="00050260" w14:paraId="5B415571" w14:textId="77777777" w:rsidTr="00C636F9">
        <w:trPr>
          <w:trHeight w:val="560"/>
        </w:trPr>
        <w:tc>
          <w:tcPr>
            <w:tcW w:w="2122" w:type="dxa"/>
            <w:tcBorders>
              <w:left w:val="single" w:sz="4" w:space="0" w:color="000000"/>
              <w:right w:val="single" w:sz="4" w:space="0" w:color="000000"/>
            </w:tcBorders>
            <w:tcMar>
              <w:top w:w="0" w:type="dxa"/>
              <w:left w:w="115" w:type="dxa"/>
              <w:bottom w:w="0" w:type="dxa"/>
              <w:right w:w="115" w:type="dxa"/>
            </w:tcMar>
          </w:tcPr>
          <w:p w14:paraId="2D55979A"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A5B048" w14:textId="77777777" w:rsidR="00050260" w:rsidRDefault="00050260" w:rsidP="008E6A99">
            <w:pPr>
              <w:jc w:val="both"/>
            </w:pPr>
            <w:r>
              <w:t>Scenario</w:t>
            </w:r>
          </w:p>
        </w:tc>
        <w:tc>
          <w:tcPr>
            <w:tcW w:w="5381" w:type="dxa"/>
            <w:tcBorders>
              <w:top w:val="single" w:sz="4" w:space="0" w:color="000000"/>
              <w:left w:val="single" w:sz="4" w:space="0" w:color="000000"/>
              <w:bottom w:val="single" w:sz="4" w:space="0" w:color="000000"/>
              <w:right w:val="single" w:sz="4" w:space="0" w:color="000000"/>
            </w:tcBorders>
          </w:tcPr>
          <w:p w14:paraId="3A68A2FB" w14:textId="77777777" w:rsidR="00050260" w:rsidRDefault="00050260" w:rsidP="008E6A99">
            <w:pPr>
              <w:ind w:left="132"/>
              <w:jc w:val="both"/>
              <w:rPr>
                <w:color w:val="000000"/>
              </w:rPr>
            </w:pPr>
            <w:r>
              <w:t>Systeem toont overzicht aanvragen.</w:t>
            </w:r>
          </w:p>
        </w:tc>
      </w:tr>
      <w:tr w:rsidR="00050260" w14:paraId="2312815E" w14:textId="77777777" w:rsidTr="00C636F9">
        <w:trPr>
          <w:trHeight w:val="560"/>
        </w:trPr>
        <w:tc>
          <w:tcPr>
            <w:tcW w:w="2122" w:type="dxa"/>
            <w:tcBorders>
              <w:left w:val="single" w:sz="4" w:space="0" w:color="000000"/>
              <w:bottom w:val="single" w:sz="4" w:space="0" w:color="000000"/>
              <w:right w:val="single" w:sz="4" w:space="0" w:color="000000"/>
            </w:tcBorders>
            <w:tcMar>
              <w:top w:w="0" w:type="dxa"/>
              <w:left w:w="115" w:type="dxa"/>
              <w:bottom w:w="0" w:type="dxa"/>
              <w:right w:w="115" w:type="dxa"/>
            </w:tcMar>
          </w:tcPr>
          <w:p w14:paraId="7477BD38"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A30023" w14:textId="77777777" w:rsidR="00050260" w:rsidRDefault="00050260" w:rsidP="008E6A99">
            <w:pPr>
              <w:jc w:val="both"/>
            </w:pPr>
            <w:r>
              <w:t>Post-conditie</w:t>
            </w:r>
          </w:p>
        </w:tc>
        <w:tc>
          <w:tcPr>
            <w:tcW w:w="5381" w:type="dxa"/>
            <w:tcBorders>
              <w:top w:val="single" w:sz="4" w:space="0" w:color="000000"/>
              <w:left w:val="single" w:sz="4" w:space="0" w:color="000000"/>
              <w:bottom w:val="single" w:sz="4" w:space="0" w:color="000000"/>
              <w:right w:val="single" w:sz="4" w:space="0" w:color="000000"/>
            </w:tcBorders>
          </w:tcPr>
          <w:p w14:paraId="7848FCAD" w14:textId="77777777" w:rsidR="00050260" w:rsidRDefault="00050260" w:rsidP="008E6A99">
            <w:pPr>
              <w:ind w:left="132"/>
              <w:jc w:val="both"/>
              <w:rPr>
                <w:color w:val="000000"/>
              </w:rPr>
            </w:pPr>
            <w:r>
              <w:t>Systeem blijft ongewijzigd.</w:t>
            </w:r>
          </w:p>
        </w:tc>
      </w:tr>
    </w:tbl>
    <w:p w14:paraId="17F9CB31" w14:textId="70844571" w:rsidR="00B82AE3" w:rsidRDefault="00B82AE3" w:rsidP="008E6A99">
      <w:pPr>
        <w:jc w:val="both"/>
      </w:pPr>
    </w:p>
    <w:p w14:paraId="1D69020E" w14:textId="77777777" w:rsidR="00B82AE3" w:rsidRDefault="00B82AE3" w:rsidP="008E6A99">
      <w:pPr>
        <w:spacing w:before="0" w:after="240" w:line="252" w:lineRule="auto"/>
        <w:ind w:left="0" w:right="0"/>
        <w:jc w:val="both"/>
      </w:pPr>
      <w:r>
        <w:br w:type="page"/>
      </w:r>
    </w:p>
    <w:tbl>
      <w:tblPr>
        <w:tblW w:w="9062" w:type="dxa"/>
        <w:tblLayout w:type="fixed"/>
        <w:tblLook w:val="0400" w:firstRow="0" w:lastRow="0" w:firstColumn="0" w:lastColumn="0" w:noHBand="0" w:noVBand="1"/>
      </w:tblPr>
      <w:tblGrid>
        <w:gridCol w:w="2122"/>
        <w:gridCol w:w="6940"/>
      </w:tblGrid>
      <w:tr w:rsidR="00050260" w14:paraId="77935FAC"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F4DAAF" w14:textId="77777777" w:rsidR="00050260" w:rsidRDefault="00050260" w:rsidP="008E6A99">
            <w:pPr>
              <w:jc w:val="both"/>
            </w:pPr>
            <w:r>
              <w:rPr>
                <w:color w:val="000000"/>
              </w:rPr>
              <w:lastRenderedPageBreak/>
              <w:t>Use Case Nummer</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765B25" w14:textId="77777777" w:rsidR="00050260" w:rsidRDefault="00050260" w:rsidP="008E6A99">
            <w:pPr>
              <w:jc w:val="both"/>
            </w:pPr>
            <w:r>
              <w:rPr>
                <w:color w:val="000000"/>
              </w:rPr>
              <w:t>1007</w:t>
            </w:r>
          </w:p>
        </w:tc>
      </w:tr>
      <w:tr w:rsidR="00050260" w14:paraId="0B477932"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CA4364" w14:textId="77777777" w:rsidR="00050260" w:rsidRDefault="00050260" w:rsidP="008E6A99">
            <w:pPr>
              <w:jc w:val="both"/>
            </w:pPr>
            <w:r>
              <w:rPr>
                <w:color w:val="000000"/>
              </w:rPr>
              <w:t>Use Case Naam</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88418C" w14:textId="77777777" w:rsidR="00050260" w:rsidRDefault="00050260" w:rsidP="008E6A99">
            <w:pPr>
              <w:jc w:val="both"/>
            </w:pPr>
            <w:r>
              <w:t>HU-mail openstaande registraties inzien</w:t>
            </w:r>
          </w:p>
        </w:tc>
      </w:tr>
      <w:tr w:rsidR="00050260" w14:paraId="43BEA05F"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0124C4" w14:textId="77777777" w:rsidR="00050260" w:rsidRDefault="00050260" w:rsidP="008E6A99">
            <w:pPr>
              <w:jc w:val="both"/>
            </w:pPr>
            <w:r>
              <w:rPr>
                <w:color w:val="000000"/>
              </w:rPr>
              <w:t>Actoren</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EC567B" w14:textId="77777777" w:rsidR="00050260" w:rsidRDefault="00050260" w:rsidP="008E6A99">
            <w:pPr>
              <w:jc w:val="both"/>
            </w:pPr>
            <w:r>
              <w:rPr>
                <w:color w:val="000000"/>
              </w:rPr>
              <w:t>Docent</w:t>
            </w:r>
          </w:p>
        </w:tc>
      </w:tr>
      <w:tr w:rsidR="00050260" w14:paraId="1C48A22D"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1B47BD" w14:textId="77777777" w:rsidR="00050260" w:rsidRDefault="00050260" w:rsidP="008E6A99">
            <w:pPr>
              <w:jc w:val="both"/>
            </w:pPr>
            <w:r>
              <w:rPr>
                <w:color w:val="000000"/>
              </w:rPr>
              <w:t>Samenvatting</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BCE5D" w14:textId="77777777" w:rsidR="00050260" w:rsidRPr="00E27281" w:rsidRDefault="00050260" w:rsidP="008E6A99">
            <w:pPr>
              <w:jc w:val="both"/>
            </w:pPr>
            <w:r>
              <w:t xml:space="preserve">Het systeem toont de emailadressen van alle onbevestigde accounts met een gekoppelde email </w:t>
            </w:r>
            <w:r w:rsidRPr="00E27281">
              <w:rPr>
                <w:b/>
                <w:bCs/>
              </w:rPr>
              <w:t>[o]</w:t>
            </w:r>
            <w:r>
              <w:rPr>
                <w:b/>
                <w:bCs/>
              </w:rPr>
              <w:t>.</w:t>
            </w:r>
          </w:p>
        </w:tc>
      </w:tr>
      <w:tr w:rsidR="00050260" w14:paraId="5FC0FD0D"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826168" w14:textId="77777777" w:rsidR="00050260" w:rsidRDefault="00050260" w:rsidP="008E6A99">
            <w:pPr>
              <w:jc w:val="both"/>
            </w:pPr>
            <w:r>
              <w:rPr>
                <w:color w:val="000000"/>
              </w:rPr>
              <w:t>Pre-conditie</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DF8A15" w14:textId="77777777" w:rsidR="00050260" w:rsidRDefault="00050260" w:rsidP="008E6A99">
            <w:pPr>
              <w:jc w:val="both"/>
              <w:rPr>
                <w:color w:val="000000"/>
              </w:rPr>
            </w:pPr>
            <w:r>
              <w:rPr>
                <w:color w:val="000000"/>
              </w:rPr>
              <w:t xml:space="preserve">Er is een account met een gekoppeld emailadres dat nog niet bevestigd is. </w:t>
            </w:r>
          </w:p>
        </w:tc>
      </w:tr>
      <w:tr w:rsidR="00050260" w14:paraId="0A206067"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8C91F" w14:textId="77777777" w:rsidR="00050260" w:rsidRDefault="00050260" w:rsidP="008E6A99">
            <w:pPr>
              <w:jc w:val="both"/>
            </w:pPr>
            <w:proofErr w:type="spellStart"/>
            <w:r>
              <w:rPr>
                <w:color w:val="000000"/>
              </w:rPr>
              <w:t>Main</w:t>
            </w:r>
            <w:proofErr w:type="spellEnd"/>
            <w:r>
              <w:rPr>
                <w:color w:val="000000"/>
              </w:rPr>
              <w:t xml:space="preserve"> Scenario</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08653C" w14:textId="77777777" w:rsidR="00050260" w:rsidRPr="00957394" w:rsidRDefault="00050260" w:rsidP="008E6A99">
            <w:pPr>
              <w:numPr>
                <w:ilvl w:val="0"/>
                <w:numId w:val="12"/>
              </w:numPr>
              <w:spacing w:before="0"/>
              <w:ind w:right="0"/>
              <w:jc w:val="both"/>
              <w:rPr>
                <w:color w:val="000000"/>
              </w:rPr>
            </w:pPr>
            <w:r>
              <w:rPr>
                <w:color w:val="000000"/>
              </w:rPr>
              <w:t xml:space="preserve">Het systeem toont </w:t>
            </w:r>
            <w:r>
              <w:t>de emailadressen van alle onbevestigde accounts met een gekoppelde email.</w:t>
            </w:r>
          </w:p>
        </w:tc>
      </w:tr>
      <w:tr w:rsidR="00050260" w14:paraId="4AD401E6"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1F0C56" w14:textId="77777777" w:rsidR="00050260" w:rsidRDefault="00050260" w:rsidP="008E6A99">
            <w:pPr>
              <w:jc w:val="both"/>
            </w:pPr>
            <w:r>
              <w:rPr>
                <w:color w:val="000000"/>
              </w:rPr>
              <w:t>Post-conditie (</w:t>
            </w:r>
            <w:proofErr w:type="spellStart"/>
            <w:r>
              <w:rPr>
                <w:color w:val="000000"/>
              </w:rPr>
              <w:t>Main</w:t>
            </w:r>
            <w:proofErr w:type="spellEnd"/>
            <w:r>
              <w:rPr>
                <w:color w:val="000000"/>
              </w:rPr>
              <w:t>)</w:t>
            </w:r>
          </w:p>
        </w:tc>
        <w:tc>
          <w:tcPr>
            <w:tcW w:w="69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290C92" w14:textId="77777777" w:rsidR="00050260" w:rsidRDefault="00050260" w:rsidP="008E6A99">
            <w:pPr>
              <w:jc w:val="both"/>
            </w:pPr>
            <w:r>
              <w:rPr>
                <w:color w:val="000000"/>
              </w:rPr>
              <w:t xml:space="preserve">Systeem is ongewijzigd. </w:t>
            </w:r>
          </w:p>
        </w:tc>
      </w:tr>
      <w:tr w:rsidR="00050260" w14:paraId="4A2CBD38" w14:textId="77777777" w:rsidTr="00C636F9">
        <w:trPr>
          <w:trHeight w:val="1669"/>
        </w:trPr>
        <w:tc>
          <w:tcPr>
            <w:tcW w:w="2122"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14:paraId="4259AB9F" w14:textId="77777777" w:rsidR="00050260" w:rsidRDefault="00050260" w:rsidP="008E6A99">
            <w:pPr>
              <w:jc w:val="both"/>
            </w:pPr>
            <w:r>
              <w:rPr>
                <w:color w:val="000000"/>
              </w:rPr>
              <w:t>Alternatief Scenario</w:t>
            </w:r>
          </w:p>
        </w:tc>
        <w:tc>
          <w:tcPr>
            <w:tcW w:w="6940"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14:paraId="0519CF27" w14:textId="77777777" w:rsidR="00050260" w:rsidRPr="004D5085" w:rsidRDefault="00050260" w:rsidP="008E6A99">
            <w:pPr>
              <w:ind w:left="0"/>
              <w:jc w:val="both"/>
              <w:rPr>
                <w:color w:val="000000"/>
              </w:rPr>
            </w:pPr>
            <w:r>
              <w:rPr>
                <w:color w:val="000000"/>
              </w:rPr>
              <w:t>-</w:t>
            </w:r>
          </w:p>
        </w:tc>
      </w:tr>
    </w:tbl>
    <w:p w14:paraId="3163F412" w14:textId="77777777" w:rsidR="00050260" w:rsidRDefault="00050260" w:rsidP="008E6A99">
      <w:pPr>
        <w:jc w:val="both"/>
      </w:pPr>
    </w:p>
    <w:p w14:paraId="62973180" w14:textId="77777777" w:rsidR="00050260" w:rsidRDefault="00050260" w:rsidP="008E6A99">
      <w:pPr>
        <w:jc w:val="both"/>
      </w:pPr>
    </w:p>
    <w:p w14:paraId="5D52E8F8" w14:textId="60808C41" w:rsidR="00B82AE3" w:rsidRDefault="00B82AE3" w:rsidP="008E6A99">
      <w:pPr>
        <w:spacing w:before="0" w:after="240" w:line="252" w:lineRule="auto"/>
        <w:ind w:left="0" w:right="0"/>
        <w:jc w:val="both"/>
      </w:pPr>
      <w:r>
        <w:br w:type="page"/>
      </w:r>
    </w:p>
    <w:tbl>
      <w:tblPr>
        <w:tblW w:w="9062" w:type="dxa"/>
        <w:tblLayout w:type="fixed"/>
        <w:tblLook w:val="0400" w:firstRow="0" w:lastRow="0" w:firstColumn="0" w:lastColumn="0" w:noHBand="0" w:noVBand="1"/>
      </w:tblPr>
      <w:tblGrid>
        <w:gridCol w:w="2122"/>
        <w:gridCol w:w="1559"/>
        <w:gridCol w:w="5381"/>
      </w:tblGrid>
      <w:tr w:rsidR="00050260" w14:paraId="143D0A25"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C6E68D" w14:textId="77777777" w:rsidR="00050260" w:rsidRDefault="00050260" w:rsidP="008E6A99">
            <w:pPr>
              <w:jc w:val="both"/>
            </w:pPr>
            <w:r>
              <w:rPr>
                <w:color w:val="000000"/>
              </w:rPr>
              <w:lastRenderedPageBreak/>
              <w:t>Use Case Nummer</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8793C7" w14:textId="77777777" w:rsidR="00050260" w:rsidRDefault="00050260" w:rsidP="008E6A99">
            <w:pPr>
              <w:jc w:val="both"/>
            </w:pPr>
            <w:r>
              <w:rPr>
                <w:color w:val="000000"/>
              </w:rPr>
              <w:t>1008</w:t>
            </w:r>
          </w:p>
        </w:tc>
      </w:tr>
      <w:tr w:rsidR="00050260" w14:paraId="439192EF"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AE08C" w14:textId="77777777" w:rsidR="00050260" w:rsidRDefault="00050260" w:rsidP="008E6A99">
            <w:pPr>
              <w:jc w:val="both"/>
            </w:pPr>
            <w:r>
              <w:rPr>
                <w:color w:val="000000"/>
              </w:rPr>
              <w:t>Use Case Naam</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4509B1" w14:textId="77777777" w:rsidR="00050260" w:rsidRDefault="00050260" w:rsidP="008E6A99">
            <w:pPr>
              <w:jc w:val="both"/>
            </w:pPr>
            <w:r>
              <w:t>Registratie HU-email keuren</w:t>
            </w:r>
          </w:p>
        </w:tc>
      </w:tr>
      <w:tr w:rsidR="00050260" w14:paraId="1C457409"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BEA72D" w14:textId="77777777" w:rsidR="00050260" w:rsidRDefault="00050260" w:rsidP="008E6A99">
            <w:pPr>
              <w:jc w:val="both"/>
            </w:pPr>
            <w:r>
              <w:rPr>
                <w:color w:val="000000"/>
              </w:rPr>
              <w:t>Actoren</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2046B6" w14:textId="77777777" w:rsidR="00050260" w:rsidRDefault="00050260" w:rsidP="008E6A99">
            <w:pPr>
              <w:jc w:val="both"/>
            </w:pPr>
            <w:r>
              <w:rPr>
                <w:color w:val="000000"/>
              </w:rPr>
              <w:t>Docent</w:t>
            </w:r>
          </w:p>
        </w:tc>
      </w:tr>
      <w:tr w:rsidR="00050260" w14:paraId="423B033A"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812E6C" w14:textId="77777777" w:rsidR="00050260" w:rsidRDefault="00050260" w:rsidP="008E6A99">
            <w:pPr>
              <w:jc w:val="both"/>
            </w:pPr>
            <w:r>
              <w:rPr>
                <w:color w:val="000000"/>
              </w:rPr>
              <w:t>Samenvatting</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DEC512" w14:textId="77777777" w:rsidR="00050260" w:rsidRPr="00E27281" w:rsidRDefault="00050260" w:rsidP="008E6A99">
            <w:pPr>
              <w:jc w:val="both"/>
            </w:pPr>
            <w:r>
              <w:t xml:space="preserve">Het systeem toont alle email </w:t>
            </w:r>
            <w:r w:rsidRPr="00E27281">
              <w:rPr>
                <w:b/>
                <w:bCs/>
              </w:rPr>
              <w:t>[o]</w:t>
            </w:r>
            <w:r>
              <w:rPr>
                <w:b/>
                <w:bCs/>
              </w:rPr>
              <w:t xml:space="preserve"> </w:t>
            </w:r>
            <w:r>
              <w:t xml:space="preserve">van registratie, de docent keurt de geselecteerde email </w:t>
            </w:r>
            <w:r w:rsidRPr="00E27281">
              <w:rPr>
                <w:b/>
                <w:bCs/>
              </w:rPr>
              <w:t>[i]</w:t>
            </w:r>
            <w:r>
              <w:rPr>
                <w:b/>
                <w:bCs/>
              </w:rPr>
              <w:t xml:space="preserve">. </w:t>
            </w:r>
            <w:r>
              <w:t>Het s</w:t>
            </w:r>
            <w:r w:rsidRPr="00E27281">
              <w:t>ysteem slaat de keuze op</w:t>
            </w:r>
            <w:r>
              <w:t>.</w:t>
            </w:r>
          </w:p>
        </w:tc>
      </w:tr>
      <w:tr w:rsidR="00050260" w14:paraId="14323FBB"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F7B10B" w14:textId="77777777" w:rsidR="00050260" w:rsidRDefault="00050260" w:rsidP="008E6A99">
            <w:pPr>
              <w:jc w:val="both"/>
            </w:pPr>
            <w:r>
              <w:rPr>
                <w:color w:val="000000"/>
              </w:rPr>
              <w:t>Pre-conditie</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FDF31" w14:textId="77777777" w:rsidR="00050260" w:rsidRDefault="00050260" w:rsidP="008E6A99">
            <w:pPr>
              <w:jc w:val="both"/>
              <w:rPr>
                <w:color w:val="000000"/>
              </w:rPr>
            </w:pPr>
            <w:r>
              <w:rPr>
                <w:color w:val="000000"/>
              </w:rPr>
              <w:t xml:space="preserve">Er is een account met een gekoppeld emailadres dat nog niet bevestigd is. </w:t>
            </w:r>
          </w:p>
        </w:tc>
      </w:tr>
      <w:tr w:rsidR="00050260" w14:paraId="3BB9863A" w14:textId="77777777" w:rsidTr="00C636F9">
        <w:trPr>
          <w:trHeight w:val="1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3B62F" w14:textId="77777777" w:rsidR="00050260" w:rsidRDefault="00050260" w:rsidP="008E6A99">
            <w:pPr>
              <w:jc w:val="both"/>
            </w:pPr>
            <w:proofErr w:type="spellStart"/>
            <w:r>
              <w:rPr>
                <w:color w:val="000000"/>
              </w:rPr>
              <w:t>Main</w:t>
            </w:r>
            <w:proofErr w:type="spellEnd"/>
            <w:r>
              <w:rPr>
                <w:color w:val="000000"/>
              </w:rPr>
              <w:t xml:space="preserve"> Scenario</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310D53" w14:textId="77777777" w:rsidR="00050260" w:rsidRDefault="00050260" w:rsidP="008E6A99">
            <w:pPr>
              <w:numPr>
                <w:ilvl w:val="0"/>
                <w:numId w:val="17"/>
              </w:numPr>
              <w:spacing w:before="0"/>
              <w:ind w:right="0"/>
              <w:jc w:val="both"/>
              <w:rPr>
                <w:color w:val="000000"/>
              </w:rPr>
            </w:pPr>
            <w:r>
              <w:rPr>
                <w:color w:val="000000"/>
              </w:rPr>
              <w:t>Het systeem toont het gekoppelde emailadres van een account.</w:t>
            </w:r>
          </w:p>
          <w:p w14:paraId="5DD92AB4" w14:textId="77777777" w:rsidR="00050260" w:rsidRDefault="00050260" w:rsidP="008E6A99">
            <w:pPr>
              <w:numPr>
                <w:ilvl w:val="0"/>
                <w:numId w:val="17"/>
              </w:numPr>
              <w:spacing w:before="0"/>
              <w:ind w:right="0"/>
              <w:jc w:val="both"/>
              <w:rPr>
                <w:color w:val="000000"/>
              </w:rPr>
            </w:pPr>
            <w:r>
              <w:rPr>
                <w:color w:val="000000"/>
              </w:rPr>
              <w:t xml:space="preserve">Docent keurt het emailadres goed. </w:t>
            </w:r>
          </w:p>
          <w:p w14:paraId="6F48177A" w14:textId="77777777" w:rsidR="00050260" w:rsidRPr="00957394" w:rsidRDefault="00050260" w:rsidP="008E6A99">
            <w:pPr>
              <w:numPr>
                <w:ilvl w:val="0"/>
                <w:numId w:val="17"/>
              </w:numPr>
              <w:spacing w:before="0"/>
              <w:ind w:right="0"/>
              <w:jc w:val="both"/>
              <w:rPr>
                <w:color w:val="000000"/>
              </w:rPr>
            </w:pPr>
            <w:r>
              <w:rPr>
                <w:color w:val="000000"/>
              </w:rPr>
              <w:t xml:space="preserve">Systeem updatet </w:t>
            </w:r>
            <w:proofErr w:type="spellStart"/>
            <w:r>
              <w:rPr>
                <w:color w:val="000000"/>
              </w:rPr>
              <w:t>validated</w:t>
            </w:r>
            <w:proofErr w:type="spellEnd"/>
            <w:r>
              <w:rPr>
                <w:color w:val="000000"/>
              </w:rPr>
              <w:t xml:space="preserve"> naar True. </w:t>
            </w:r>
          </w:p>
        </w:tc>
      </w:tr>
      <w:tr w:rsidR="00050260" w14:paraId="0E719DF0" w14:textId="77777777" w:rsidTr="00C636F9">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F2FEB" w14:textId="77777777" w:rsidR="00050260" w:rsidRDefault="00050260" w:rsidP="008E6A99">
            <w:pPr>
              <w:jc w:val="both"/>
            </w:pPr>
            <w:r>
              <w:rPr>
                <w:color w:val="000000"/>
              </w:rPr>
              <w:t>Post-conditie (</w:t>
            </w:r>
            <w:proofErr w:type="spellStart"/>
            <w:r>
              <w:rPr>
                <w:color w:val="000000"/>
              </w:rPr>
              <w:t>Main</w:t>
            </w:r>
            <w:proofErr w:type="spellEnd"/>
            <w:r>
              <w:rPr>
                <w:color w:val="000000"/>
              </w:rPr>
              <w:t>)</w:t>
            </w:r>
          </w:p>
        </w:tc>
        <w:tc>
          <w:tcPr>
            <w:tcW w:w="69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E23D5" w14:textId="77777777" w:rsidR="00050260" w:rsidRDefault="00050260" w:rsidP="008E6A99">
            <w:pPr>
              <w:jc w:val="both"/>
            </w:pPr>
            <w:r>
              <w:rPr>
                <w:color w:val="000000"/>
              </w:rPr>
              <w:t>Systeem heeft de email gekoppeld aan een gebruiker en bevestigd.</w:t>
            </w:r>
          </w:p>
        </w:tc>
      </w:tr>
      <w:tr w:rsidR="00050260" w14:paraId="20FC24AB" w14:textId="77777777" w:rsidTr="00C636F9">
        <w:trPr>
          <w:trHeight w:val="435"/>
        </w:trPr>
        <w:tc>
          <w:tcPr>
            <w:tcW w:w="2122" w:type="dxa"/>
            <w:vMerge w:val="restart"/>
            <w:tcBorders>
              <w:top w:val="single" w:sz="4" w:space="0" w:color="000000"/>
              <w:left w:val="single" w:sz="4" w:space="0" w:color="000000"/>
              <w:right w:val="single" w:sz="4" w:space="0" w:color="000000"/>
            </w:tcBorders>
            <w:tcMar>
              <w:top w:w="0" w:type="dxa"/>
              <w:left w:w="115" w:type="dxa"/>
              <w:bottom w:w="0" w:type="dxa"/>
              <w:right w:w="115" w:type="dxa"/>
            </w:tcMar>
          </w:tcPr>
          <w:p w14:paraId="37C4C7E5" w14:textId="77777777" w:rsidR="00050260" w:rsidRDefault="00050260" w:rsidP="008E6A99">
            <w:pPr>
              <w:jc w:val="both"/>
            </w:pPr>
            <w:r>
              <w:rPr>
                <w:color w:val="000000"/>
              </w:rPr>
              <w:t>Alternatief Scenario</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56F84" w14:textId="77777777" w:rsidR="00050260" w:rsidRPr="00957394" w:rsidRDefault="00050260" w:rsidP="008E6A99">
            <w:pPr>
              <w:pStyle w:val="Lijstalinea"/>
              <w:ind w:left="24"/>
              <w:jc w:val="both"/>
              <w:rPr>
                <w:color w:val="000000"/>
              </w:rPr>
            </w:pPr>
            <w:r>
              <w:t>Trigger</w:t>
            </w:r>
          </w:p>
        </w:tc>
        <w:tc>
          <w:tcPr>
            <w:tcW w:w="5381" w:type="dxa"/>
            <w:tcBorders>
              <w:top w:val="single" w:sz="4" w:space="0" w:color="000000"/>
              <w:left w:val="single" w:sz="4" w:space="0" w:color="000000"/>
              <w:bottom w:val="single" w:sz="4" w:space="0" w:color="000000"/>
              <w:right w:val="single" w:sz="4" w:space="0" w:color="000000"/>
            </w:tcBorders>
          </w:tcPr>
          <w:p w14:paraId="0403CDD5" w14:textId="77777777" w:rsidR="00050260" w:rsidRPr="004D5085" w:rsidRDefault="00050260" w:rsidP="008E6A99">
            <w:pPr>
              <w:ind w:left="273"/>
              <w:jc w:val="both"/>
              <w:rPr>
                <w:color w:val="000000"/>
              </w:rPr>
            </w:pPr>
            <w:r>
              <w:rPr>
                <w:color w:val="000000"/>
              </w:rPr>
              <w:t xml:space="preserve">Docent keurt de registratie af. </w:t>
            </w:r>
          </w:p>
        </w:tc>
      </w:tr>
      <w:tr w:rsidR="00050260" w14:paraId="7DF33938" w14:textId="77777777" w:rsidTr="00C636F9">
        <w:trPr>
          <w:trHeight w:val="560"/>
        </w:trPr>
        <w:tc>
          <w:tcPr>
            <w:tcW w:w="2122" w:type="dxa"/>
            <w:vMerge/>
            <w:tcBorders>
              <w:left w:val="single" w:sz="4" w:space="0" w:color="000000"/>
              <w:right w:val="single" w:sz="4" w:space="0" w:color="000000"/>
            </w:tcBorders>
            <w:tcMar>
              <w:top w:w="0" w:type="dxa"/>
              <w:left w:w="115" w:type="dxa"/>
              <w:bottom w:w="0" w:type="dxa"/>
              <w:right w:w="115" w:type="dxa"/>
            </w:tcMar>
          </w:tcPr>
          <w:p w14:paraId="0417881F"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DB221" w14:textId="77777777" w:rsidR="00050260" w:rsidRPr="00957394" w:rsidRDefault="00050260" w:rsidP="008E6A99">
            <w:pPr>
              <w:pStyle w:val="Lijstalinea"/>
              <w:ind w:left="24"/>
              <w:jc w:val="both"/>
              <w:rPr>
                <w:color w:val="000000"/>
              </w:rPr>
            </w:pPr>
            <w:r>
              <w:t>Scenario</w:t>
            </w:r>
          </w:p>
        </w:tc>
        <w:tc>
          <w:tcPr>
            <w:tcW w:w="5381" w:type="dxa"/>
            <w:tcBorders>
              <w:top w:val="single" w:sz="4" w:space="0" w:color="000000"/>
              <w:left w:val="single" w:sz="4" w:space="0" w:color="000000"/>
              <w:bottom w:val="single" w:sz="4" w:space="0" w:color="000000"/>
              <w:right w:val="single" w:sz="4" w:space="0" w:color="000000"/>
            </w:tcBorders>
          </w:tcPr>
          <w:p w14:paraId="0F375D8E" w14:textId="77777777" w:rsidR="00050260" w:rsidRDefault="00050260" w:rsidP="008E6A99">
            <w:pPr>
              <w:numPr>
                <w:ilvl w:val="0"/>
                <w:numId w:val="18"/>
              </w:numPr>
              <w:spacing w:before="0"/>
              <w:ind w:right="0"/>
              <w:jc w:val="both"/>
              <w:rPr>
                <w:color w:val="000000"/>
              </w:rPr>
            </w:pPr>
            <w:r>
              <w:rPr>
                <w:color w:val="000000"/>
              </w:rPr>
              <w:t>Het systeem toont de email van de registratie.</w:t>
            </w:r>
          </w:p>
          <w:p w14:paraId="5A0CC196" w14:textId="77777777" w:rsidR="00050260" w:rsidRDefault="00050260" w:rsidP="008E6A99">
            <w:pPr>
              <w:numPr>
                <w:ilvl w:val="0"/>
                <w:numId w:val="18"/>
              </w:numPr>
              <w:spacing w:before="0"/>
              <w:ind w:right="0"/>
              <w:jc w:val="both"/>
              <w:rPr>
                <w:color w:val="000000"/>
              </w:rPr>
            </w:pPr>
            <w:r>
              <w:rPr>
                <w:color w:val="000000"/>
              </w:rPr>
              <w:t xml:space="preserve">Docent keurt de registratie af. </w:t>
            </w:r>
          </w:p>
          <w:p w14:paraId="366B8FC1" w14:textId="77777777" w:rsidR="00050260" w:rsidRDefault="00050260" w:rsidP="008E6A99">
            <w:pPr>
              <w:numPr>
                <w:ilvl w:val="0"/>
                <w:numId w:val="18"/>
              </w:numPr>
              <w:spacing w:before="0"/>
              <w:ind w:right="0"/>
              <w:jc w:val="both"/>
              <w:rPr>
                <w:color w:val="000000"/>
              </w:rPr>
            </w:pPr>
            <w:r>
              <w:rPr>
                <w:color w:val="000000"/>
              </w:rPr>
              <w:t>Systeem verwijdert het emailadres.</w:t>
            </w:r>
          </w:p>
          <w:p w14:paraId="5776A70B" w14:textId="77777777" w:rsidR="00050260" w:rsidRPr="00957394" w:rsidRDefault="00050260" w:rsidP="008E6A99">
            <w:pPr>
              <w:pStyle w:val="Lijstalinea"/>
              <w:jc w:val="both"/>
              <w:rPr>
                <w:color w:val="000000"/>
              </w:rPr>
            </w:pPr>
          </w:p>
        </w:tc>
      </w:tr>
      <w:tr w:rsidR="00050260" w14:paraId="75079BE8" w14:textId="77777777" w:rsidTr="00C636F9">
        <w:trPr>
          <w:trHeight w:val="560"/>
        </w:trPr>
        <w:tc>
          <w:tcPr>
            <w:tcW w:w="2122" w:type="dxa"/>
            <w:vMerge/>
            <w:tcBorders>
              <w:left w:val="single" w:sz="4" w:space="0" w:color="000000"/>
              <w:bottom w:val="single" w:sz="4" w:space="0" w:color="000000"/>
              <w:right w:val="single" w:sz="4" w:space="0" w:color="000000"/>
            </w:tcBorders>
            <w:tcMar>
              <w:top w:w="0" w:type="dxa"/>
              <w:left w:w="115" w:type="dxa"/>
              <w:bottom w:w="0" w:type="dxa"/>
              <w:right w:w="115" w:type="dxa"/>
            </w:tcMar>
          </w:tcPr>
          <w:p w14:paraId="76E70C95" w14:textId="77777777" w:rsidR="00050260" w:rsidRDefault="00050260" w:rsidP="008E6A99">
            <w:pPr>
              <w:jc w:val="both"/>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DA980F" w14:textId="77777777" w:rsidR="00050260" w:rsidRPr="00957394" w:rsidRDefault="00050260" w:rsidP="008E6A99">
            <w:pPr>
              <w:pStyle w:val="Lijstalinea"/>
              <w:ind w:left="24"/>
              <w:jc w:val="both"/>
              <w:rPr>
                <w:color w:val="000000"/>
              </w:rPr>
            </w:pPr>
            <w:r>
              <w:t>Post-conditie</w:t>
            </w:r>
          </w:p>
        </w:tc>
        <w:tc>
          <w:tcPr>
            <w:tcW w:w="5381" w:type="dxa"/>
            <w:tcBorders>
              <w:top w:val="single" w:sz="4" w:space="0" w:color="000000"/>
              <w:left w:val="single" w:sz="4" w:space="0" w:color="000000"/>
              <w:bottom w:val="single" w:sz="4" w:space="0" w:color="000000"/>
              <w:right w:val="single" w:sz="4" w:space="0" w:color="000000"/>
            </w:tcBorders>
          </w:tcPr>
          <w:p w14:paraId="15082888" w14:textId="77777777" w:rsidR="00050260" w:rsidRPr="00BD6E7D" w:rsidRDefault="00050260" w:rsidP="008E6A99">
            <w:pPr>
              <w:ind w:left="273"/>
              <w:jc w:val="both"/>
              <w:rPr>
                <w:color w:val="000000"/>
              </w:rPr>
            </w:pPr>
            <w:r>
              <w:rPr>
                <w:color w:val="000000"/>
              </w:rPr>
              <w:t xml:space="preserve">Systeem verwijdert de email van het gekoppelde account. </w:t>
            </w:r>
          </w:p>
        </w:tc>
      </w:tr>
    </w:tbl>
    <w:p w14:paraId="3FF4FD74" w14:textId="77777777" w:rsidR="00050260" w:rsidRDefault="00050260" w:rsidP="008E6A99">
      <w:pPr>
        <w:tabs>
          <w:tab w:val="left" w:pos="1020"/>
        </w:tabs>
        <w:jc w:val="both"/>
      </w:pPr>
    </w:p>
    <w:p w14:paraId="34AC33D1" w14:textId="77777777" w:rsidR="00050260" w:rsidRDefault="00050260" w:rsidP="008E6A99">
      <w:pPr>
        <w:tabs>
          <w:tab w:val="left" w:pos="1020"/>
        </w:tabs>
        <w:jc w:val="both"/>
      </w:pPr>
    </w:p>
    <w:p w14:paraId="4D4CA940" w14:textId="77777777" w:rsidR="00050260" w:rsidRDefault="00050260" w:rsidP="008E6A99">
      <w:pPr>
        <w:tabs>
          <w:tab w:val="left" w:pos="1020"/>
        </w:tabs>
        <w:jc w:val="both"/>
      </w:pPr>
    </w:p>
    <w:p w14:paraId="1105CB4D" w14:textId="10CE2365" w:rsidR="00127B1E" w:rsidRDefault="00127B1E" w:rsidP="008E6A99">
      <w:pPr>
        <w:spacing w:before="0" w:after="240"/>
        <w:ind w:left="0" w:right="0"/>
        <w:jc w:val="both"/>
      </w:pPr>
      <w:r>
        <w:br w:type="page"/>
      </w:r>
    </w:p>
    <w:p w14:paraId="7C9A52D5" w14:textId="77777777" w:rsidR="003874EF" w:rsidRDefault="003874EF" w:rsidP="008E6A99">
      <w:pPr>
        <w:pStyle w:val="Kop2"/>
        <w:jc w:val="both"/>
      </w:pPr>
      <w:bookmarkStart w:id="86" w:name="_Toc8739047"/>
      <w:bookmarkStart w:id="87" w:name="_Toc21710593"/>
      <w:r>
        <w:lastRenderedPageBreak/>
        <w:t>Wireframes</w:t>
      </w:r>
      <w:bookmarkEnd w:id="86"/>
      <w:bookmarkEnd w:id="87"/>
    </w:p>
    <w:p w14:paraId="3991AA4F" w14:textId="0714B7E1" w:rsidR="00127B1E" w:rsidRPr="001A0043" w:rsidRDefault="00B82AE3" w:rsidP="008E6A99">
      <w:pPr>
        <w:jc w:val="both"/>
        <w:rPr>
          <w:lang w:val="en-US"/>
        </w:rPr>
      </w:pPr>
      <w:bookmarkStart w:id="88" w:name="_Toc8739049"/>
      <w:bookmarkEnd w:id="88"/>
      <w:r>
        <w:rPr>
          <w:lang w:val="en-US"/>
        </w:rPr>
        <w:t>De w</w:t>
      </w:r>
      <w:r w:rsidR="00127B1E" w:rsidRPr="001A0043">
        <w:rPr>
          <w:lang w:val="en-US"/>
        </w:rPr>
        <w:t>ir</w:t>
      </w:r>
      <w:r>
        <w:rPr>
          <w:lang w:val="en-US"/>
        </w:rPr>
        <w:t xml:space="preserve">eframes </w:t>
      </w:r>
      <w:proofErr w:type="spellStart"/>
      <w:r>
        <w:rPr>
          <w:lang w:val="en-US"/>
        </w:rPr>
        <w:t>zijn</w:t>
      </w:r>
      <w:proofErr w:type="spellEnd"/>
      <w:r>
        <w:rPr>
          <w:lang w:val="en-US"/>
        </w:rPr>
        <w:t xml:space="preserve"> in </w:t>
      </w:r>
      <w:proofErr w:type="spellStart"/>
      <w:r>
        <w:rPr>
          <w:lang w:val="en-US"/>
        </w:rPr>
        <w:t>een</w:t>
      </w:r>
      <w:proofErr w:type="spellEnd"/>
      <w:r>
        <w:rPr>
          <w:lang w:val="en-US"/>
        </w:rPr>
        <w:t xml:space="preserve"> </w:t>
      </w:r>
      <w:proofErr w:type="spellStart"/>
      <w:r w:rsidR="00127B1E" w:rsidRPr="001A0043">
        <w:rPr>
          <w:lang w:val="en-US"/>
        </w:rPr>
        <w:t>groter</w:t>
      </w:r>
      <w:proofErr w:type="spellEnd"/>
      <w:r w:rsidR="00127B1E" w:rsidRPr="001A0043">
        <w:rPr>
          <w:lang w:val="en-US"/>
        </w:rPr>
        <w:t xml:space="preserve"> </w:t>
      </w:r>
      <w:r>
        <w:rPr>
          <w:lang w:val="en-US"/>
        </w:rPr>
        <w:t xml:space="preserve">format </w:t>
      </w:r>
      <w:proofErr w:type="spellStart"/>
      <w:r>
        <w:rPr>
          <w:lang w:val="en-US"/>
        </w:rPr>
        <w:t>te</w:t>
      </w:r>
      <w:proofErr w:type="spellEnd"/>
      <w:r>
        <w:rPr>
          <w:lang w:val="en-US"/>
        </w:rPr>
        <w:t xml:space="preserve"> </w:t>
      </w:r>
      <w:proofErr w:type="spellStart"/>
      <w:r>
        <w:rPr>
          <w:lang w:val="en-US"/>
        </w:rPr>
        <w:t>bekijken</w:t>
      </w:r>
      <w:proofErr w:type="spellEnd"/>
      <w:r>
        <w:rPr>
          <w:lang w:val="en-US"/>
        </w:rPr>
        <w:t xml:space="preserve"> op</w:t>
      </w:r>
      <w:r w:rsidR="00127B1E" w:rsidRPr="001A0043">
        <w:rPr>
          <w:lang w:val="en-US"/>
        </w:rPr>
        <w:t xml:space="preserve">: </w:t>
      </w:r>
      <w:hyperlink r:id="rId15" w:history="1">
        <w:r w:rsidR="00127B1E" w:rsidRPr="001A0043">
          <w:rPr>
            <w:rStyle w:val="Hyperlink"/>
            <w:lang w:val="en-US"/>
          </w:rPr>
          <w:t>https://www.figm</w:t>
        </w:r>
        <w:r w:rsidR="00127B1E" w:rsidRPr="001A0043">
          <w:rPr>
            <w:rStyle w:val="Hyperlink"/>
            <w:lang w:val="en-US"/>
          </w:rPr>
          <w:t>a</w:t>
        </w:r>
        <w:r w:rsidR="00127B1E" w:rsidRPr="001A0043">
          <w:rPr>
            <w:rStyle w:val="Hyperlink"/>
            <w:lang w:val="en-US"/>
          </w:rPr>
          <w:t>.com/file/kz31p2dt1j0pq4v8kUYdDY/Wireframes-FEP?node-id=0%3A1</w:t>
        </w:r>
      </w:hyperlink>
    </w:p>
    <w:p w14:paraId="243F7CF5" w14:textId="77777777" w:rsidR="00127B1E" w:rsidRPr="001A0043" w:rsidRDefault="00127B1E" w:rsidP="008E6A99">
      <w:pPr>
        <w:jc w:val="both"/>
        <w:rPr>
          <w:lang w:val="en-US"/>
        </w:rPr>
      </w:pPr>
      <w:r w:rsidRPr="001A0043">
        <w:rPr>
          <w:lang w:val="en-US"/>
        </w:rPr>
        <w:t xml:space="preserve"> </w:t>
      </w:r>
    </w:p>
    <w:p w14:paraId="32A977D4" w14:textId="097186DB" w:rsidR="00127B1E" w:rsidRPr="00E72F55" w:rsidRDefault="00B82AE3" w:rsidP="008E6A99">
      <w:pPr>
        <w:jc w:val="both"/>
      </w:pPr>
      <w:r>
        <w:t>Een w</w:t>
      </w:r>
      <w:r w:rsidR="00127B1E" w:rsidRPr="00E72F55">
        <w:t>erkend prototype</w:t>
      </w:r>
      <w:r>
        <w:t xml:space="preserve"> van de </w:t>
      </w:r>
      <w:proofErr w:type="spellStart"/>
      <w:r>
        <w:t>wireframes</w:t>
      </w:r>
      <w:proofErr w:type="spellEnd"/>
      <w:r>
        <w:t xml:space="preserve"> (</w:t>
      </w:r>
      <w:proofErr w:type="spellStart"/>
      <w:r>
        <w:t>mock</w:t>
      </w:r>
      <w:proofErr w:type="spellEnd"/>
      <w:r>
        <w:t>-up) is te vinden op:</w:t>
      </w:r>
      <w:r w:rsidR="00127B1E" w:rsidRPr="00E72F55">
        <w:t xml:space="preserve"> </w:t>
      </w:r>
      <w:hyperlink r:id="rId16" w:history="1">
        <w:r w:rsidR="00127B1E" w:rsidRPr="00E72F55">
          <w:rPr>
            <w:rStyle w:val="Hyperlink"/>
          </w:rPr>
          <w:t>https://www.figma.com/proto/kz31p2dt1j0pq4v8kUYdDY/Wireframes-FEP?node-id=2%3A3&amp;viewport=397%2C211%2C0.2976483106613159&amp;scaling=contain</w:t>
        </w:r>
      </w:hyperlink>
    </w:p>
    <w:p w14:paraId="4713D47B" w14:textId="77777777" w:rsidR="00127B1E" w:rsidRDefault="00127B1E" w:rsidP="008E6A99">
      <w:pPr>
        <w:pStyle w:val="Kop3"/>
        <w:jc w:val="both"/>
      </w:pPr>
      <w:bookmarkStart w:id="89" w:name="_Toc21710594"/>
      <w:r>
        <w:t>Overzicht aanvragen inzien</w:t>
      </w:r>
      <w:bookmarkEnd w:id="89"/>
    </w:p>
    <w:p w14:paraId="5ECB47A7" w14:textId="77777777" w:rsidR="00127B1E" w:rsidRDefault="00127B1E" w:rsidP="008E6A99">
      <w:pPr>
        <w:pStyle w:val="MaterialParagraph"/>
        <w:jc w:val="both"/>
      </w:pPr>
      <w:r w:rsidRPr="00E077AA">
        <w:rPr>
          <w:noProof/>
        </w:rPr>
        <w:drawing>
          <wp:inline distT="0" distB="0" distL="0" distR="0" wp14:anchorId="3A36D6A0" wp14:editId="64D47DE2">
            <wp:extent cx="5647512" cy="3847382"/>
            <wp:effectExtent l="0" t="0" r="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4" t="4730" r="2243" b="6820"/>
                    <a:stretch/>
                  </pic:blipFill>
                  <pic:spPr bwMode="auto">
                    <a:xfrm>
                      <a:off x="0" y="0"/>
                      <a:ext cx="5648325" cy="3847936"/>
                    </a:xfrm>
                    <a:prstGeom prst="rect">
                      <a:avLst/>
                    </a:prstGeom>
                    <a:ln>
                      <a:noFill/>
                    </a:ln>
                    <a:extLst>
                      <a:ext uri="{53640926-AAD7-44D8-BBD7-CCE9431645EC}">
                        <a14:shadowObscured xmlns:a14="http://schemas.microsoft.com/office/drawing/2010/main"/>
                      </a:ext>
                    </a:extLst>
                  </pic:spPr>
                </pic:pic>
              </a:graphicData>
            </a:graphic>
          </wp:inline>
        </w:drawing>
      </w:r>
    </w:p>
    <w:p w14:paraId="3788AAC2" w14:textId="77777777" w:rsidR="00127B1E" w:rsidRPr="00E77E1F" w:rsidRDefault="00127B1E" w:rsidP="008E6A99">
      <w:pPr>
        <w:pStyle w:val="MaterialParagraph"/>
        <w:jc w:val="both"/>
      </w:pPr>
    </w:p>
    <w:p w14:paraId="110BAD32" w14:textId="634F3907" w:rsidR="00127B1E" w:rsidRDefault="00127B1E" w:rsidP="008E6A99">
      <w:pPr>
        <w:jc w:val="both"/>
      </w:pPr>
      <w:r w:rsidRPr="00E77E1F">
        <w:t xml:space="preserve">Bovenstaand </w:t>
      </w:r>
      <w:proofErr w:type="spellStart"/>
      <w:r w:rsidRPr="00E77E1F">
        <w:t>wireframe</w:t>
      </w:r>
      <w:proofErr w:type="spellEnd"/>
      <w:r w:rsidRPr="00E77E1F">
        <w:t xml:space="preserve"> laat </w:t>
      </w:r>
      <w:r>
        <w:t xml:space="preserve">een overzicht van alle aanvragen zien. Dit overzicht is, nadat de gebruiker succesvol heeft ingelogd, de homepagina van het dashboard. De tabel met informatie over de verschillende aanvragen inclusief verschillende filteropties en een zoekfunctie staat centraal in de applicatie. De gebruiker kan vanuit dit overzicht de aanvragen inzien, een nieuwe aanvraag indienen en ingestuurde aanvragen keuren als de hier de juiste rechten voor zijn gegeven. Doormiddel van de pijlen kan er door pagina’s met aanvragen genavigeerd worden en het gewenste aantal aanvragen per pagina kan handmatig gewijzigd worden door dit onder aan </w:t>
      </w:r>
      <w:r>
        <w:lastRenderedPageBreak/>
        <w:t>de tabel in te voeren. Voor de docent is er ook de optie om gebruikers te keuren op een geldig HU emailadres. Verder kunnen gebruikers vanuit deze pagina weer uitloggen doormiddel van het menu rechtsboven.</w:t>
      </w:r>
    </w:p>
    <w:p w14:paraId="714BA798" w14:textId="77777777" w:rsidR="00B82AE3" w:rsidRDefault="00B82AE3" w:rsidP="008E6A99">
      <w:pPr>
        <w:jc w:val="both"/>
      </w:pPr>
    </w:p>
    <w:p w14:paraId="08000D0B" w14:textId="77777777" w:rsidR="00127B1E" w:rsidRDefault="00127B1E" w:rsidP="008E6A99">
      <w:pPr>
        <w:pStyle w:val="Kop3"/>
        <w:jc w:val="both"/>
      </w:pPr>
      <w:bookmarkStart w:id="90" w:name="_Toc21710595"/>
      <w:r>
        <w:t>Aanvraag details inzien</w:t>
      </w:r>
      <w:bookmarkEnd w:id="90"/>
    </w:p>
    <w:p w14:paraId="0501031E" w14:textId="77777777" w:rsidR="00127B1E" w:rsidRDefault="00127B1E" w:rsidP="008E6A99">
      <w:pPr>
        <w:pStyle w:val="Kop4"/>
        <w:jc w:val="both"/>
      </w:pPr>
      <w:r>
        <w:t>Met rol student:</w:t>
      </w:r>
    </w:p>
    <w:p w14:paraId="12E13825" w14:textId="77777777" w:rsidR="00127B1E" w:rsidRDefault="00127B1E" w:rsidP="008E6A99">
      <w:pPr>
        <w:pStyle w:val="MaterialParagraph"/>
        <w:jc w:val="both"/>
      </w:pPr>
      <w:r w:rsidRPr="00E077AA">
        <w:rPr>
          <w:noProof/>
        </w:rPr>
        <w:drawing>
          <wp:inline distT="0" distB="0" distL="0" distR="0" wp14:anchorId="46EE2510" wp14:editId="3910A81C">
            <wp:extent cx="5692565" cy="4054415"/>
            <wp:effectExtent l="0" t="0" r="3810" b="38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32" t="3009" r="2174" b="2704"/>
                    <a:stretch/>
                  </pic:blipFill>
                  <pic:spPr bwMode="auto">
                    <a:xfrm>
                      <a:off x="0" y="0"/>
                      <a:ext cx="5692565" cy="4054415"/>
                    </a:xfrm>
                    <a:prstGeom prst="rect">
                      <a:avLst/>
                    </a:prstGeom>
                    <a:ln>
                      <a:noFill/>
                    </a:ln>
                    <a:extLst>
                      <a:ext uri="{53640926-AAD7-44D8-BBD7-CCE9431645EC}">
                        <a14:shadowObscured xmlns:a14="http://schemas.microsoft.com/office/drawing/2010/main"/>
                      </a:ext>
                    </a:extLst>
                  </pic:spPr>
                </pic:pic>
              </a:graphicData>
            </a:graphic>
          </wp:inline>
        </w:drawing>
      </w:r>
    </w:p>
    <w:p w14:paraId="6533974A" w14:textId="77777777" w:rsidR="00127B1E" w:rsidRDefault="00127B1E" w:rsidP="008E6A99">
      <w:pPr>
        <w:jc w:val="both"/>
        <w:rPr>
          <w:rFonts w:ascii="Roboto" w:hAnsi="Roboto"/>
          <w:color w:val="414549"/>
          <w:spacing w:val="4"/>
          <w:sz w:val="21"/>
        </w:rPr>
      </w:pPr>
      <w:r>
        <w:br w:type="page"/>
      </w:r>
    </w:p>
    <w:p w14:paraId="073FE666" w14:textId="77777777" w:rsidR="00127B1E" w:rsidRDefault="00127B1E" w:rsidP="008E6A99">
      <w:pPr>
        <w:pStyle w:val="Kop4"/>
        <w:jc w:val="both"/>
      </w:pPr>
      <w:r>
        <w:lastRenderedPageBreak/>
        <w:t>Met rol docent:</w:t>
      </w:r>
    </w:p>
    <w:p w14:paraId="39769BD7" w14:textId="77777777" w:rsidR="00127B1E" w:rsidRDefault="00127B1E" w:rsidP="008E6A99">
      <w:pPr>
        <w:pStyle w:val="MaterialParagraph"/>
        <w:jc w:val="both"/>
      </w:pPr>
      <w:r w:rsidRPr="00970081">
        <w:rPr>
          <w:noProof/>
        </w:rPr>
        <w:drawing>
          <wp:inline distT="0" distB="0" distL="0" distR="0" wp14:anchorId="4F0E1715" wp14:editId="6A986375">
            <wp:extent cx="5735320" cy="407166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87" t="2428" r="1596" b="2063"/>
                    <a:stretch/>
                  </pic:blipFill>
                  <pic:spPr bwMode="auto">
                    <a:xfrm>
                      <a:off x="0" y="0"/>
                      <a:ext cx="5736549" cy="4072541"/>
                    </a:xfrm>
                    <a:prstGeom prst="rect">
                      <a:avLst/>
                    </a:prstGeom>
                    <a:ln>
                      <a:noFill/>
                    </a:ln>
                    <a:extLst>
                      <a:ext uri="{53640926-AAD7-44D8-BBD7-CCE9431645EC}">
                        <a14:shadowObscured xmlns:a14="http://schemas.microsoft.com/office/drawing/2010/main"/>
                      </a:ext>
                    </a:extLst>
                  </pic:spPr>
                </pic:pic>
              </a:graphicData>
            </a:graphic>
          </wp:inline>
        </w:drawing>
      </w:r>
    </w:p>
    <w:p w14:paraId="7D2F4665" w14:textId="77777777" w:rsidR="00127B1E" w:rsidRDefault="00127B1E" w:rsidP="008E6A99">
      <w:pPr>
        <w:jc w:val="both"/>
      </w:pPr>
      <w:r>
        <w:t xml:space="preserve">Als de gebruiker in de tabel op een aanvraag klikt wordt er een </w:t>
      </w:r>
      <w:proofErr w:type="spellStart"/>
      <w:r>
        <w:t>popup</w:t>
      </w:r>
      <w:proofErr w:type="spellEnd"/>
      <w:r>
        <w:t xml:space="preserve"> venster geopend. In deze </w:t>
      </w:r>
      <w:proofErr w:type="spellStart"/>
      <w:r>
        <w:t>popup</w:t>
      </w:r>
      <w:proofErr w:type="spellEnd"/>
      <w:r>
        <w:t xml:space="preserve"> zijn alle details van de gekozen aanvraag in te zien. Een docent ziet een invoerveld en de opties om de aanvraag te keuren. Als een aanvraag afgekeurd wordt moet er toelichting gegeven worden. Een student krijgt alleen de details te zien en geen invoervelden of buttons. Als een aanvraag goedgekeurd is bevat deze ook de QR-code om het lokaal mee te in te komen. Wanneer de aanvraag is afgekeurd zal de opgegeven toelichting over de afwijzing in de plaats van deze QR-code te zien zijn.</w:t>
      </w:r>
    </w:p>
    <w:p w14:paraId="19AC8F19" w14:textId="77777777" w:rsidR="00127B1E" w:rsidRDefault="00127B1E" w:rsidP="008E6A99">
      <w:pPr>
        <w:jc w:val="both"/>
      </w:pPr>
      <w:r>
        <w:br w:type="page"/>
      </w:r>
    </w:p>
    <w:p w14:paraId="0BFA760C" w14:textId="77777777" w:rsidR="00127B1E" w:rsidRDefault="00127B1E" w:rsidP="008E6A99">
      <w:pPr>
        <w:pStyle w:val="Kop3"/>
        <w:jc w:val="both"/>
      </w:pPr>
      <w:bookmarkStart w:id="91" w:name="_Toc21710596"/>
      <w:r>
        <w:lastRenderedPageBreak/>
        <w:t>Aanvraag indienen</w:t>
      </w:r>
      <w:bookmarkEnd w:id="91"/>
    </w:p>
    <w:p w14:paraId="228F542C" w14:textId="77777777" w:rsidR="00127B1E" w:rsidRDefault="00127B1E" w:rsidP="008E6A99">
      <w:pPr>
        <w:jc w:val="both"/>
      </w:pPr>
      <w:r w:rsidRPr="00370E10">
        <w:rPr>
          <w:noProof/>
        </w:rPr>
        <w:drawing>
          <wp:inline distT="0" distB="0" distL="0" distR="0" wp14:anchorId="732C6FBE" wp14:editId="0AC7CFFA">
            <wp:extent cx="5588635" cy="3950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3" t="2275" r="2467" b="3008"/>
                    <a:stretch/>
                  </pic:blipFill>
                  <pic:spPr bwMode="auto">
                    <a:xfrm>
                      <a:off x="0" y="0"/>
                      <a:ext cx="5589916" cy="3951493"/>
                    </a:xfrm>
                    <a:prstGeom prst="rect">
                      <a:avLst/>
                    </a:prstGeom>
                    <a:ln>
                      <a:noFill/>
                    </a:ln>
                    <a:extLst>
                      <a:ext uri="{53640926-AAD7-44D8-BBD7-CCE9431645EC}">
                        <a14:shadowObscured xmlns:a14="http://schemas.microsoft.com/office/drawing/2010/main"/>
                      </a:ext>
                    </a:extLst>
                  </pic:spPr>
                </pic:pic>
              </a:graphicData>
            </a:graphic>
          </wp:inline>
        </w:drawing>
      </w:r>
    </w:p>
    <w:p w14:paraId="6F9CDD18" w14:textId="0D4B540E" w:rsidR="00127B1E" w:rsidRDefault="00127B1E" w:rsidP="008E6A99">
      <w:pPr>
        <w:jc w:val="both"/>
      </w:pPr>
      <w:r>
        <w:t>Als gebruiker voor de optie ‘aa</w:t>
      </w:r>
      <w:r w:rsidR="0019596C">
        <w:t>n</w:t>
      </w:r>
      <w:r>
        <w:t xml:space="preserve">vraag toevoegen’, rechtsonder in het </w:t>
      </w:r>
      <w:proofErr w:type="spellStart"/>
      <w:r>
        <w:t>wireframe</w:t>
      </w:r>
      <w:proofErr w:type="spellEnd"/>
      <w:r>
        <w:t xml:space="preserve"> te zien als roze button met + icoon, kiest wordt er een </w:t>
      </w:r>
      <w:proofErr w:type="spellStart"/>
      <w:r>
        <w:t>popup</w:t>
      </w:r>
      <w:proofErr w:type="spellEnd"/>
      <w:r>
        <w:t xml:space="preserve"> geopend. Binnen deze </w:t>
      </w:r>
      <w:proofErr w:type="spellStart"/>
      <w:r>
        <w:t>popup</w:t>
      </w:r>
      <w:proofErr w:type="spellEnd"/>
      <w:r>
        <w:t xml:space="preserve"> zijn er enkele invoervelden te zien waar een ruimte, datum, tijd en motivatie voor de nieuwe aanvraag ingevuld moeten worden. Als er meerdere beschikbare ruimtes zijn kan hieruit gekozen worden door de lijst uit te klappen. Bij het kiezen van de datum wordt er een kleine </w:t>
      </w:r>
      <w:proofErr w:type="spellStart"/>
      <w:r>
        <w:t>popup</w:t>
      </w:r>
      <w:proofErr w:type="spellEnd"/>
      <w:r>
        <w:t xml:space="preserve"> geopend waarin eenvoudig de datum inclusief dag, maand en jaar geselecteerd kan worden. De tijd kan gekozen worden door een uur en het aantal minuten (per kwartier) te selecteren. Ook moet het tekstveld met de motivatie voor de reservering ingevuld zijn. Zodra alle invoervelden correct zijn ingevuld kan de </w:t>
      </w:r>
      <w:r w:rsidR="0019596C">
        <w:t>gebruiker</w:t>
      </w:r>
      <w:r>
        <w:t xml:space="preserve"> de aanvraag indienen met door op de button ‘indienen’ te klikken. </w:t>
      </w:r>
    </w:p>
    <w:p w14:paraId="6FDADC00" w14:textId="33D24233" w:rsidR="00127B1E" w:rsidRDefault="00127B1E" w:rsidP="008E6A99">
      <w:pPr>
        <w:jc w:val="both"/>
      </w:pPr>
    </w:p>
    <w:p w14:paraId="24426F9A" w14:textId="23C02EF4" w:rsidR="0019596C" w:rsidRDefault="0019596C" w:rsidP="008E6A99">
      <w:pPr>
        <w:jc w:val="both"/>
      </w:pPr>
    </w:p>
    <w:p w14:paraId="1ED60F79" w14:textId="151C5DB7" w:rsidR="0019596C" w:rsidRDefault="0019596C" w:rsidP="008E6A99">
      <w:pPr>
        <w:jc w:val="both"/>
      </w:pPr>
    </w:p>
    <w:p w14:paraId="7C43F744" w14:textId="5671D7F9" w:rsidR="0019596C" w:rsidRDefault="0019596C" w:rsidP="008E6A99">
      <w:pPr>
        <w:jc w:val="both"/>
      </w:pPr>
    </w:p>
    <w:p w14:paraId="6877576D" w14:textId="4561E6FC" w:rsidR="0019596C" w:rsidRDefault="0019596C" w:rsidP="008E6A99">
      <w:pPr>
        <w:jc w:val="both"/>
      </w:pPr>
    </w:p>
    <w:p w14:paraId="57E72B16" w14:textId="5A6CC727" w:rsidR="0019596C" w:rsidRDefault="0019596C" w:rsidP="008E6A99">
      <w:pPr>
        <w:jc w:val="both"/>
      </w:pPr>
    </w:p>
    <w:p w14:paraId="1A210D0B" w14:textId="25FF87AE" w:rsidR="0019596C" w:rsidRPr="000C11A9" w:rsidRDefault="0019596C" w:rsidP="0019596C">
      <w:pPr>
        <w:pStyle w:val="Kop3"/>
      </w:pPr>
      <w:r>
        <w:lastRenderedPageBreak/>
        <w:t>HU-mail registreren</w:t>
      </w:r>
    </w:p>
    <w:p w14:paraId="25806223" w14:textId="1DE45B5B" w:rsidR="00341C76" w:rsidRDefault="0019596C" w:rsidP="008E6A99">
      <w:pPr>
        <w:spacing w:before="0" w:after="240" w:line="252" w:lineRule="auto"/>
        <w:ind w:left="0" w:right="0"/>
        <w:jc w:val="both"/>
      </w:pPr>
      <w:r>
        <w:rPr>
          <w:noProof/>
        </w:rPr>
        <w:drawing>
          <wp:inline distT="0" distB="0" distL="0" distR="0" wp14:anchorId="551E639A" wp14:editId="08A72E33">
            <wp:extent cx="5486400" cy="35204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87" t="6514" r="3205" b="4966"/>
                    <a:stretch/>
                  </pic:blipFill>
                  <pic:spPr bwMode="auto">
                    <a:xfrm>
                      <a:off x="0" y="0"/>
                      <a:ext cx="5486400" cy="3520440"/>
                    </a:xfrm>
                    <a:prstGeom prst="rect">
                      <a:avLst/>
                    </a:prstGeom>
                    <a:ln>
                      <a:noFill/>
                    </a:ln>
                    <a:extLst>
                      <a:ext uri="{53640926-AAD7-44D8-BBD7-CCE9431645EC}">
                        <a14:shadowObscured xmlns:a14="http://schemas.microsoft.com/office/drawing/2010/main"/>
                      </a:ext>
                    </a:extLst>
                  </pic:spPr>
                </pic:pic>
              </a:graphicData>
            </a:graphic>
          </wp:inline>
        </w:drawing>
      </w:r>
    </w:p>
    <w:p w14:paraId="5C91635C" w14:textId="50037C17" w:rsidR="0019596C" w:rsidRDefault="0019596C" w:rsidP="008E6A99">
      <w:pPr>
        <w:spacing w:before="0" w:after="240" w:line="252" w:lineRule="auto"/>
        <w:ind w:left="0" w:right="0"/>
        <w:jc w:val="both"/>
      </w:pPr>
      <w:r>
        <w:t xml:space="preserve">Als de actor voor het eerst gebruik wil maken van het systeem moet de gebruiker een geldig HU-email invoeren. Pas als de invoer als gevalideerd zal de indienen knop beschikbaar zijn. </w:t>
      </w:r>
    </w:p>
    <w:p w14:paraId="30BC5AE5" w14:textId="44F7C32E" w:rsidR="00915F1B" w:rsidRDefault="00915F1B" w:rsidP="008E6A99">
      <w:pPr>
        <w:spacing w:before="0" w:after="240" w:line="252" w:lineRule="auto"/>
        <w:ind w:left="0" w:right="0"/>
        <w:jc w:val="both"/>
      </w:pPr>
    </w:p>
    <w:p w14:paraId="70079A31" w14:textId="1EDBBC01" w:rsidR="00915F1B" w:rsidRDefault="00915F1B" w:rsidP="008E6A99">
      <w:pPr>
        <w:spacing w:before="0" w:after="240" w:line="252" w:lineRule="auto"/>
        <w:ind w:left="0" w:right="0"/>
        <w:jc w:val="both"/>
      </w:pPr>
    </w:p>
    <w:p w14:paraId="6EC82AA2" w14:textId="2DA6ED77" w:rsidR="00915F1B" w:rsidRDefault="00463C23" w:rsidP="008E6A99">
      <w:pPr>
        <w:spacing w:before="0" w:after="240" w:line="252" w:lineRule="auto"/>
        <w:ind w:left="0" w:right="0"/>
        <w:jc w:val="both"/>
      </w:pPr>
      <w:r>
        <w:rPr>
          <w:noProof/>
        </w:rPr>
        <w:lastRenderedPageBreak/>
        <mc:AlternateContent>
          <mc:Choice Requires="wps">
            <w:drawing>
              <wp:inline distT="0" distB="0" distL="0" distR="0" wp14:anchorId="30050673" wp14:editId="77AC8E1A">
                <wp:extent cx="304800" cy="304800"/>
                <wp:effectExtent l="0" t="0" r="0" b="0"/>
                <wp:docPr id="12" name="Rechthoek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2CF0C" id="Rechthoek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2TqZn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w:drawing>
          <wp:inline distT="0" distB="0" distL="0" distR="0" wp14:anchorId="4B991525" wp14:editId="37E37FB4">
            <wp:extent cx="5935980" cy="32004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6C175F9F" w14:textId="32E960FF" w:rsidR="00915F1B" w:rsidRDefault="00915F1B" w:rsidP="008E6A99">
      <w:pPr>
        <w:spacing w:before="0" w:after="240" w:line="252" w:lineRule="auto"/>
        <w:ind w:left="0" w:right="0"/>
        <w:jc w:val="both"/>
      </w:pPr>
      <w:r>
        <w:t xml:space="preserve">In dit overzicht is het voor de docent zichtbaar welke emailadressen zich hebben geregistreerd. </w:t>
      </w:r>
      <w:r w:rsidR="00463C23">
        <w:t xml:space="preserve">Aan de hand van de </w:t>
      </w:r>
      <w:proofErr w:type="spellStart"/>
      <w:r w:rsidR="00463C23">
        <w:t>icons</w:t>
      </w:r>
      <w:proofErr w:type="spellEnd"/>
      <w:r w:rsidR="00463C23">
        <w:t xml:space="preserve"> kan de keuze doorgegeven </w:t>
      </w:r>
      <w:bookmarkStart w:id="92" w:name="_GoBack"/>
      <w:bookmarkEnd w:id="92"/>
      <w:r w:rsidR="00463C23">
        <w:t>worden.</w:t>
      </w:r>
    </w:p>
    <w:p w14:paraId="531FC56B" w14:textId="7E273578" w:rsidR="0071566F" w:rsidRDefault="00341C76" w:rsidP="008E6A99">
      <w:pPr>
        <w:pStyle w:val="Kop2"/>
        <w:jc w:val="both"/>
      </w:pPr>
      <w:bookmarkStart w:id="93" w:name="_Toc21710597"/>
      <w:r>
        <w:lastRenderedPageBreak/>
        <w:t>Sitemap</w:t>
      </w:r>
      <w:bookmarkEnd w:id="93"/>
    </w:p>
    <w:p w14:paraId="40374B5F" w14:textId="174F4C3E" w:rsidR="00127B1E" w:rsidRDefault="00127B1E" w:rsidP="008E6A99">
      <w:pPr>
        <w:tabs>
          <w:tab w:val="left" w:pos="3924"/>
        </w:tabs>
        <w:jc w:val="both"/>
      </w:pPr>
      <w:r>
        <w:rPr>
          <w:noProof/>
        </w:rPr>
        <w:drawing>
          <wp:inline distT="0" distB="0" distL="0" distR="0" wp14:anchorId="612145AE" wp14:editId="69BCCB02">
            <wp:extent cx="5943600" cy="59829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82970"/>
                    </a:xfrm>
                    <a:prstGeom prst="rect">
                      <a:avLst/>
                    </a:prstGeom>
                    <a:noFill/>
                    <a:ln>
                      <a:noFill/>
                    </a:ln>
                  </pic:spPr>
                </pic:pic>
              </a:graphicData>
            </a:graphic>
          </wp:inline>
        </w:drawing>
      </w:r>
    </w:p>
    <w:p w14:paraId="582C98E0" w14:textId="77777777" w:rsidR="00127B1E" w:rsidRDefault="00127B1E" w:rsidP="008E6A99">
      <w:pPr>
        <w:spacing w:before="0" w:after="240" w:line="252" w:lineRule="auto"/>
        <w:ind w:left="0" w:right="0"/>
        <w:jc w:val="both"/>
      </w:pPr>
      <w:r>
        <w:br w:type="page"/>
      </w:r>
    </w:p>
    <w:p w14:paraId="40357F46" w14:textId="7472D481" w:rsidR="00341C76" w:rsidRDefault="00341C76" w:rsidP="008E6A99">
      <w:pPr>
        <w:pStyle w:val="Kop2"/>
        <w:jc w:val="both"/>
      </w:pPr>
      <w:bookmarkStart w:id="94" w:name="_Toc21710598"/>
      <w:r>
        <w:lastRenderedPageBreak/>
        <w:t>Testen</w:t>
      </w:r>
      <w:bookmarkEnd w:id="94"/>
    </w:p>
    <w:p w14:paraId="744F5192" w14:textId="5605F08A" w:rsidR="00341C76" w:rsidRDefault="00341C76" w:rsidP="008E6A99">
      <w:pPr>
        <w:jc w:val="both"/>
      </w:pPr>
      <w:r>
        <w:t xml:space="preserve">De applicatie zal getest worden met Cypress, een end-to-end testing framework. Per pagina zal er een test geschreven worden, waarbij er wordt gekeken of de pagina doet wat er wordt verwacht. Hiermee kunnen systeem dependencies </w:t>
      </w:r>
      <w:r w:rsidR="006E0203">
        <w:t>geïdentificeerd</w:t>
      </w:r>
      <w:r>
        <w:t xml:space="preserve"> worden en </w:t>
      </w:r>
      <w:r w:rsidR="006E0203">
        <w:t xml:space="preserve">kan data-integriteit worden gecontroleerd. De code van de testen is beschikbaar in de projectmap, hieronder zal per pagina het </w:t>
      </w:r>
      <w:r w:rsidR="00E575CB">
        <w:t>plan</w:t>
      </w:r>
      <w:r w:rsidR="006E0203">
        <w:t xml:space="preserve"> worden weergeve</w:t>
      </w:r>
      <w:r w:rsidR="00054F4D">
        <w:t>n.</w:t>
      </w:r>
    </w:p>
    <w:p w14:paraId="10DD4ED1" w14:textId="4B1DA781" w:rsidR="00E575CB" w:rsidRDefault="00E575CB" w:rsidP="008E6A99">
      <w:pPr>
        <w:pStyle w:val="Kop3"/>
        <w:jc w:val="both"/>
      </w:pPr>
      <w:bookmarkStart w:id="95" w:name="_Toc21710599"/>
      <w:r>
        <w:t>Overzicht aanvragen</w:t>
      </w:r>
      <w:bookmarkEnd w:id="95"/>
    </w:p>
    <w:p w14:paraId="4BAFE431" w14:textId="4FB7C344" w:rsidR="00E575CB" w:rsidRPr="00E33EB5" w:rsidRDefault="00E575CB" w:rsidP="008E6A99">
      <w:pPr>
        <w:pStyle w:val="Kop4"/>
        <w:jc w:val="both"/>
        <w:rPr>
          <w:b/>
          <w:bCs/>
        </w:rPr>
      </w:pPr>
      <w:r w:rsidRPr="00E33EB5">
        <w:rPr>
          <w:b/>
          <w:bCs/>
        </w:rPr>
        <w:t>Zoekbalk</w:t>
      </w:r>
    </w:p>
    <w:p w14:paraId="57CAE451" w14:textId="52E7C386" w:rsidR="00936B80" w:rsidRPr="00936B80" w:rsidRDefault="00C636F9" w:rsidP="008E6A99">
      <w:pPr>
        <w:jc w:val="both"/>
      </w:pPr>
      <w:r>
        <w:t xml:space="preserve">Er wordt gezocht op een bepaalde string voor het </w:t>
      </w:r>
      <w:proofErr w:type="spellStart"/>
      <w:r>
        <w:t>aanvraagid</w:t>
      </w:r>
      <w:proofErr w:type="spellEnd"/>
      <w:r>
        <w:t xml:space="preserve">, deze moet tussen de </w:t>
      </w:r>
      <w:r w:rsidR="00964AD4">
        <w:t>aanvragen staan.</w:t>
      </w:r>
    </w:p>
    <w:p w14:paraId="325E1E87" w14:textId="514C0188" w:rsidR="00E575CB" w:rsidRPr="00E33EB5" w:rsidRDefault="009122CC" w:rsidP="008E6A99">
      <w:pPr>
        <w:pStyle w:val="Kop4"/>
        <w:jc w:val="both"/>
        <w:rPr>
          <w:b/>
          <w:bCs/>
        </w:rPr>
      </w:pPr>
      <w:r w:rsidRPr="00E33EB5">
        <w:rPr>
          <w:b/>
          <w:bCs/>
        </w:rPr>
        <w:t>Filter</w:t>
      </w:r>
    </w:p>
    <w:p w14:paraId="0C32DD75" w14:textId="4675CCF8" w:rsidR="00C636F9" w:rsidRDefault="009122CC" w:rsidP="008E6A99">
      <w:pPr>
        <w:jc w:val="both"/>
      </w:pPr>
      <w:r>
        <w:t xml:space="preserve">Elk filter wordt langsgegaan, waarbij </w:t>
      </w:r>
      <w:r w:rsidR="00936B80">
        <w:t>er wordt gecheckt of de status</w:t>
      </w:r>
      <w:r w:rsidR="00C636F9">
        <w:t xml:space="preserve"> van een aanvraag</w:t>
      </w:r>
      <w:r w:rsidR="00936B80">
        <w:t xml:space="preserve"> overeen komt met de geselecteerde keuze.</w:t>
      </w:r>
    </w:p>
    <w:p w14:paraId="75730092" w14:textId="6E7FABEB" w:rsidR="00C636F9" w:rsidRDefault="00C636F9" w:rsidP="008E6A99">
      <w:pPr>
        <w:pStyle w:val="Kop3"/>
        <w:jc w:val="both"/>
      </w:pPr>
      <w:bookmarkStart w:id="96" w:name="_Toc21710600"/>
      <w:r>
        <w:t>Aanvraag indienen</w:t>
      </w:r>
      <w:bookmarkEnd w:id="96"/>
    </w:p>
    <w:p w14:paraId="23FE897E" w14:textId="2BE38031" w:rsidR="00C636F9" w:rsidRDefault="00C636F9" w:rsidP="008E6A99">
      <w:r>
        <w:t xml:space="preserve">Voor elk inputveld </w:t>
      </w:r>
      <w:r w:rsidR="00E33EB5">
        <w:t>in het formulier w</w:t>
      </w:r>
      <w:r>
        <w:t>ordt er gec</w:t>
      </w:r>
      <w:r w:rsidR="00E33EB5">
        <w:t>ontroleerd</w:t>
      </w:r>
      <w:r>
        <w:t xml:space="preserve"> of er </w:t>
      </w:r>
      <w:r w:rsidR="00E33EB5">
        <w:t>foutmeldingen</w:t>
      </w:r>
      <w:r>
        <w:t xml:space="preserve"> komen</w:t>
      </w:r>
      <w:r w:rsidR="00E33EB5">
        <w:t xml:space="preserve"> bij verkeerde input</w:t>
      </w:r>
      <w:r>
        <w:t>.  Zolang er</w:t>
      </w:r>
      <w:r w:rsidR="00E33EB5">
        <w:t xml:space="preserve"> velden zijn met</w:t>
      </w:r>
      <w:r>
        <w:t xml:space="preserve"> </w:t>
      </w:r>
      <w:r w:rsidR="00E33EB5">
        <w:t xml:space="preserve">foutmeldingen, wordt er gecontroleerd dat de indienen button </w:t>
      </w:r>
      <w:proofErr w:type="spellStart"/>
      <w:r>
        <w:t>disabled</w:t>
      </w:r>
      <w:proofErr w:type="spellEnd"/>
      <w:r w:rsidR="00E33EB5">
        <w:t xml:space="preserve"> is</w:t>
      </w:r>
      <w:r>
        <w:t>.</w:t>
      </w:r>
      <w:r w:rsidR="008E6A99">
        <w:br/>
      </w:r>
    </w:p>
    <w:p w14:paraId="51B99B3C" w14:textId="17617807" w:rsidR="008E6A99" w:rsidRDefault="008E6A99" w:rsidP="008E6A99">
      <w:pPr>
        <w:pStyle w:val="Kop3"/>
      </w:pPr>
      <w:r>
        <w:t>Aanvraag detail inzien</w:t>
      </w:r>
    </w:p>
    <w:p w14:paraId="1A439E6F" w14:textId="6F4C0B3D" w:rsidR="00B40B85" w:rsidRPr="00B40B85" w:rsidRDefault="00B40B85" w:rsidP="008E6A99">
      <w:pPr>
        <w:rPr>
          <w:b/>
          <w:bCs/>
        </w:rPr>
      </w:pPr>
      <w:r w:rsidRPr="00B40B85">
        <w:rPr>
          <w:b/>
          <w:bCs/>
        </w:rPr>
        <w:t>Als docent:</w:t>
      </w:r>
    </w:p>
    <w:p w14:paraId="1146528D" w14:textId="55D4580F" w:rsidR="008E6A99" w:rsidRDefault="008E6A99" w:rsidP="008E6A99">
      <w:r>
        <w:t xml:space="preserve">Als een </w:t>
      </w:r>
      <w:r w:rsidR="00B40B85">
        <w:t>aanvraag</w:t>
      </w:r>
      <w:r w:rsidR="00646D2B">
        <w:t xml:space="preserve"> wordt </w:t>
      </w:r>
      <w:r w:rsidR="00B40B85">
        <w:t>in</w:t>
      </w:r>
      <w:r w:rsidR="00646D2B">
        <w:t xml:space="preserve">gezien </w:t>
      </w:r>
      <w:r w:rsidR="00B40B85">
        <w:t>met de status REQUESTED, moeten de knoppen beschikbaar zijn</w:t>
      </w:r>
      <w:r w:rsidR="00113230">
        <w:t xml:space="preserve"> en er een inputveld zijn voor de motivatie</w:t>
      </w:r>
      <w:r w:rsidR="00B40B85">
        <w:t xml:space="preserve">.  </w:t>
      </w:r>
    </w:p>
    <w:p w14:paraId="4E43193B" w14:textId="17A191DC" w:rsidR="00177528" w:rsidRDefault="00177528" w:rsidP="008E6A99">
      <w:r>
        <w:t xml:space="preserve">Als een aanvraag wordt geweigerd zonder motivatie moet er een foutmelding komen. </w:t>
      </w:r>
    </w:p>
    <w:sectPr w:rsidR="00177528" w:rsidSect="00630B54">
      <w:headerReference w:type="default" r:id="rId24"/>
      <w:footerReference w:type="even" r:id="rId25"/>
      <w:footerReference w:type="default" r:id="rId26"/>
      <w:headerReference w:type="first" r:id="rId27"/>
      <w:footerReference w:type="first" r:id="rId28"/>
      <w:type w:val="continuous"/>
      <w:pgSz w:w="12240" w:h="15840"/>
      <w:pgMar w:top="2410" w:right="1440" w:bottom="144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485B4" w14:textId="77777777" w:rsidR="00123CF4" w:rsidRDefault="00123CF4">
      <w:r>
        <w:separator/>
      </w:r>
    </w:p>
    <w:p w14:paraId="05CA2BE0" w14:textId="77777777" w:rsidR="00123CF4" w:rsidRDefault="00123CF4"/>
  </w:endnote>
  <w:endnote w:type="continuationSeparator" w:id="0">
    <w:p w14:paraId="3D5DBF0C" w14:textId="77777777" w:rsidR="00123CF4" w:rsidRDefault="00123CF4">
      <w:r>
        <w:continuationSeparator/>
      </w:r>
    </w:p>
    <w:p w14:paraId="5076FD6F" w14:textId="77777777" w:rsidR="00123CF4" w:rsidRDefault="00123CF4"/>
  </w:endnote>
  <w:endnote w:type="continuationNotice" w:id="1">
    <w:p w14:paraId="1FF37C16" w14:textId="77777777" w:rsidR="00123CF4" w:rsidRDefault="00123CF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Google Sans">
    <w:altName w:val="Calibri"/>
    <w:charset w:val="00"/>
    <w:family w:val="swiss"/>
    <w:pitch w:val="variable"/>
    <w:sig w:usb0="20000287" w:usb1="00000000" w:usb2="00000000" w:usb3="00000000" w:csb0="0000019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D1B58" w14:textId="77777777" w:rsidR="001179F1" w:rsidRDefault="001179F1" w:rsidP="00630B54">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2BEA230" w14:textId="77777777" w:rsidR="001179F1" w:rsidRDefault="001179F1" w:rsidP="00FF205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B101B" w14:textId="77777777" w:rsidR="001179F1" w:rsidRDefault="001179F1" w:rsidP="007F0666">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19</w:t>
    </w:r>
    <w:r>
      <w:rPr>
        <w:rStyle w:val="Paginanummer"/>
      </w:rPr>
      <w:fldChar w:fldCharType="end"/>
    </w:r>
  </w:p>
  <w:p w14:paraId="1F95CBD4" w14:textId="719C47BD" w:rsidR="001179F1" w:rsidRPr="00732B65" w:rsidRDefault="001179F1" w:rsidP="68AA5199">
    <w:pPr>
      <w:pStyle w:val="Voettekst"/>
      <w:tabs>
        <w:tab w:val="left" w:pos="4431"/>
        <w:tab w:val="right" w:pos="10494"/>
      </w:tabs>
      <w:ind w:left="0" w:right="360"/>
      <w:rPr>
        <w:color w:val="FFFFFF" w:themeColor="background1"/>
        <w:sz w:val="32"/>
        <w:szCs w:val="32"/>
      </w:rPr>
    </w:pPr>
    <w:r>
      <w:t xml:space="preserve">Afdrukdatum: </w:t>
    </w:r>
    <w:r>
      <w:fldChar w:fldCharType="begin"/>
    </w:r>
    <w:r>
      <w:instrText xml:space="preserve"> TIME \@ "d MMMM yyyy" </w:instrText>
    </w:r>
    <w:r>
      <w:fldChar w:fldCharType="separate"/>
    </w:r>
    <w:r>
      <w:rPr>
        <w:noProof/>
      </w:rPr>
      <w:t>10 oktober 2019</w:t>
    </w:r>
    <w:r>
      <w:fldChar w:fldCharType="end"/>
    </w:r>
    <w:r>
      <w:rPr>
        <w:noProof/>
        <w:lang w:val="en-US" w:eastAsia="en-US"/>
      </w:rPr>
      <mc:AlternateContent>
        <mc:Choice Requires="wps">
          <w:drawing>
            <wp:anchor distT="0" distB="0" distL="114300" distR="114300" simplePos="0" relativeHeight="251658242" behindDoc="1" locked="0" layoutInCell="1" allowOverlap="1" wp14:anchorId="47E1BE7F" wp14:editId="3A55DEAF">
              <wp:simplePos x="0" y="0"/>
              <wp:positionH relativeFrom="leftMargin">
                <wp:posOffset>-1513840</wp:posOffset>
              </wp:positionH>
              <wp:positionV relativeFrom="paragraph">
                <wp:posOffset>464185</wp:posOffset>
              </wp:positionV>
              <wp:extent cx="3348355" cy="1724025"/>
              <wp:effectExtent l="0" t="0" r="4445" b="9525"/>
              <wp:wrapNone/>
              <wp:docPr id="2" name="Rectangle: Diagonal Corners Snippe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8355" cy="1724025"/>
                      </a:xfrm>
                      <a:prstGeom prst="snip2DiagRect">
                        <a:avLst/>
                      </a:prstGeom>
                      <a:solidFill>
                        <a:srgbClr val="1A9FD9"/>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A3B7" id="Rectangle: Diagonal Corners Snipped 2" o:spid="_x0000_s1026" style="position:absolute;margin-left:-119.2pt;margin-top:36.55pt;width:263.65pt;height:135.75pt;z-index:-25165823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3348355,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" path="m,l3061012,r287343,287343l3348355,1724025r,l287343,1724025,,1436682,,xe" fillcolor="#1a9fd9" strokecolor="white [3212]" strokeweight="1pt">
              <v:stroke joinstyle="miter"/>
              <v:path arrowok="t" o:connecttype="custom" o:connectlocs="0,0;3061012,0;3348355,287343;3348355,1724025;3348355,1724025;287343,1724025;0,1436682;0,0" o:connectangles="0,0,0,0,0,0,0,0"/>
              <w10:wrap anchorx="margin"/>
            </v:shape>
          </w:pict>
        </mc:Fallback>
      </mc:AlternateContent>
    </w:r>
  </w:p>
  <w:p w14:paraId="50B94CB2" w14:textId="77777777" w:rsidR="001179F1" w:rsidRPr="002F4221" w:rsidRDefault="001179F1" w:rsidP="00732B65">
    <w:pPr>
      <w:pStyle w:val="Voettekst"/>
      <w:ind w:left="0" w:right="-1134"/>
    </w:pPr>
    <w:r>
      <w:tab/>
    </w:r>
    <w:r>
      <w:tab/>
    </w:r>
    <w:r>
      <w:tab/>
    </w:r>
    <w:r>
      <w:tab/>
    </w:r>
    <w:r>
      <w:tab/>
    </w: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5C5FC" w14:textId="77777777" w:rsidR="001179F1" w:rsidRPr="00732B65" w:rsidRDefault="001179F1" w:rsidP="7F1F7498">
    <w:pPr>
      <w:pStyle w:val="Voettekst"/>
      <w:ind w:left="0" w:right="-1134"/>
      <w:jc w:val="right"/>
      <w:rPr>
        <w:color w:val="FFFFFF" w:themeColor="background1"/>
        <w:sz w:val="32"/>
        <w:szCs w:val="32"/>
      </w:rPr>
    </w:pPr>
    <w:r w:rsidRPr="00732B65">
      <w:rPr>
        <w:sz w:val="32"/>
        <w:szCs w:val="32"/>
      </w:rPr>
      <w:t xml:space="preserve">   </w:t>
    </w:r>
    <w:sdt>
      <w:sdtPr>
        <w:rPr>
          <w:color w:val="FFFFFF" w:themeColor="background1"/>
          <w:sz w:val="32"/>
          <w:szCs w:val="32"/>
        </w:rPr>
        <w:id w:val="1485203830"/>
        <w:docPartObj>
          <w:docPartGallery w:val="Page Numbers (Bottom of Page)"/>
          <w:docPartUnique/>
        </w:docPartObj>
      </w:sdtPr>
      <w:sdtContent>
        <w:sdt>
          <w:sdtPr>
            <w:rPr>
              <w:color w:val="FFFFFF" w:themeColor="background1"/>
              <w:sz w:val="32"/>
              <w:szCs w:val="32"/>
            </w:rPr>
            <w:id w:val="783386180"/>
            <w:docPartObj>
              <w:docPartGallery w:val="Page Numbers (Top of Page)"/>
              <w:docPartUnique/>
            </w:docPartObj>
          </w:sdtPr>
          <w:sdtContent>
            <w:r>
              <w:rPr>
                <w:color w:val="FFFFFF" w:themeColor="background1"/>
                <w:sz w:val="32"/>
                <w:szCs w:val="32"/>
              </w:rPr>
              <w:t>1</w:t>
            </w:r>
            <w:r w:rsidRPr="00732B65">
              <w:rPr>
                <w:color w:val="FFFFFF" w:themeColor="background1"/>
                <w:sz w:val="32"/>
                <w:szCs w:val="32"/>
              </w:rPr>
              <w:t xml:space="preserve"> of </w:t>
            </w:r>
            <w:r w:rsidRPr="00732B65">
              <w:rPr>
                <w:b/>
                <w:bCs/>
                <w:color w:val="FFFFFF" w:themeColor="background1"/>
                <w:sz w:val="32"/>
                <w:szCs w:val="32"/>
              </w:rPr>
              <w:fldChar w:fldCharType="begin"/>
            </w:r>
            <w:r w:rsidRPr="00732B65">
              <w:rPr>
                <w:b/>
                <w:bCs/>
                <w:color w:val="FFFFFF" w:themeColor="background1"/>
                <w:sz w:val="32"/>
                <w:szCs w:val="32"/>
              </w:rPr>
              <w:instrText xml:space="preserve"> NUMPAGES  </w:instrText>
            </w:r>
            <w:r w:rsidRPr="00732B65">
              <w:rPr>
                <w:b/>
                <w:bCs/>
                <w:color w:val="FFFFFF" w:themeColor="background1"/>
                <w:sz w:val="32"/>
                <w:szCs w:val="32"/>
              </w:rPr>
              <w:fldChar w:fldCharType="separate"/>
            </w:r>
            <w:r>
              <w:rPr>
                <w:b/>
                <w:bCs/>
                <w:noProof/>
                <w:color w:val="FFFFFF" w:themeColor="background1"/>
                <w:sz w:val="32"/>
                <w:szCs w:val="32"/>
              </w:rPr>
              <w:t>19</w:t>
            </w:r>
            <w:r w:rsidRPr="00732B65">
              <w:rPr>
                <w:b/>
                <w:bCs/>
                <w:color w:val="FFFFFF" w:themeColor="background1"/>
                <w:sz w:val="32"/>
                <w:szCs w:val="32"/>
              </w:rPr>
              <w:fldChar w:fldCharType="end"/>
            </w:r>
          </w:sdtContent>
        </w:sdt>
      </w:sdtContent>
    </w:sdt>
  </w:p>
  <w:p w14:paraId="74D90373" w14:textId="180CB348" w:rsidR="001179F1" w:rsidRDefault="001179F1" w:rsidP="005934CF">
    <w:pPr>
      <w:pStyle w:val="Voettekst"/>
      <w:ind w:left="0" w:right="-1134"/>
    </w:pPr>
    <w:r>
      <w:t xml:space="preserve">Afdrukdatum: </w:t>
    </w:r>
    <w:r>
      <w:fldChar w:fldCharType="begin"/>
    </w:r>
    <w:r>
      <w:instrText xml:space="preserve"> TIME \@ "d MMMM yyyy" </w:instrText>
    </w:r>
    <w:r>
      <w:fldChar w:fldCharType="separate"/>
    </w:r>
    <w:r>
      <w:rPr>
        <w:noProof/>
      </w:rPr>
      <w:t>10 oktober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7B7A4" w14:textId="77777777" w:rsidR="00123CF4" w:rsidRDefault="00123CF4">
      <w:r>
        <w:separator/>
      </w:r>
    </w:p>
    <w:p w14:paraId="139CC01C" w14:textId="77777777" w:rsidR="00123CF4" w:rsidRDefault="00123CF4"/>
  </w:footnote>
  <w:footnote w:type="continuationSeparator" w:id="0">
    <w:p w14:paraId="52787EB5" w14:textId="77777777" w:rsidR="00123CF4" w:rsidRDefault="00123CF4">
      <w:r>
        <w:continuationSeparator/>
      </w:r>
    </w:p>
    <w:p w14:paraId="73A1D0AC" w14:textId="77777777" w:rsidR="00123CF4" w:rsidRDefault="00123CF4"/>
  </w:footnote>
  <w:footnote w:type="continuationNotice" w:id="1">
    <w:p w14:paraId="2B658271" w14:textId="77777777" w:rsidR="00123CF4" w:rsidRDefault="00123CF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1378589396"/>
      <w:dataBinding w:prefixMappings="xmlns:ns0='http://purl.org/dc/elements/1.1/' xmlns:ns1='http://schemas.openxmlformats.org/package/2006/metadata/core-properties' " w:xpath="/ns1:coreProperties[1]/ns0:title[1]" w:storeItemID="{6C3C8BC8-F283-45AE-878A-BAB7291924A1}"/>
      <w:text/>
    </w:sdtPr>
    <w:sdtContent>
      <w:p w14:paraId="00C45699" w14:textId="02265C3A" w:rsidR="001179F1" w:rsidRPr="00596B6D" w:rsidRDefault="001179F1" w:rsidP="002F4221">
        <w:pPr>
          <w:pStyle w:val="Titel"/>
          <w:spacing w:before="0"/>
        </w:pPr>
        <w:r>
          <w:t>Fep-inno-lock</w:t>
        </w:r>
      </w:p>
    </w:sdtContent>
  </w:sdt>
  <w:p w14:paraId="073AD938" w14:textId="77777777" w:rsidR="001179F1" w:rsidRPr="00596B6D" w:rsidRDefault="001179F1" w:rsidP="001F5504">
    <w:pPr>
      <w:pStyle w:val="Ondertitel"/>
      <w:rPr>
        <w:rFonts w:asciiTheme="minorHAnsi" w:eastAsiaTheme="minorEastAsia" w:hAnsiTheme="minorHAnsi" w:cstheme="minorBidi"/>
        <w:caps w:val="0"/>
        <w:sz w:val="22"/>
        <w:szCs w:val="22"/>
      </w:rPr>
    </w:pPr>
    <w:r>
      <w:rPr>
        <w:noProof/>
        <w:lang w:val="en-US" w:eastAsia="en-US"/>
      </w:rPr>
      <mc:AlternateContent>
        <mc:Choice Requires="wps">
          <w:drawing>
            <wp:anchor distT="0" distB="0" distL="114300" distR="114300" simplePos="0" relativeHeight="251658241" behindDoc="1" locked="0" layoutInCell="1" allowOverlap="1" wp14:anchorId="4874D738" wp14:editId="45715DFA">
              <wp:simplePos x="0" y="0"/>
              <wp:positionH relativeFrom="rightMargin">
                <wp:posOffset>314325</wp:posOffset>
              </wp:positionH>
              <wp:positionV relativeFrom="paragraph">
                <wp:posOffset>-1581785</wp:posOffset>
              </wp:positionV>
              <wp:extent cx="663575" cy="1423670"/>
              <wp:effectExtent l="381000" t="0" r="384175" b="0"/>
              <wp:wrapNone/>
              <wp:docPr id="3" name="Rectangle: Diagonal Corners Snipped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flipH="1">
                        <a:off x="0" y="0"/>
                        <a:ext cx="663575" cy="1423670"/>
                      </a:xfrm>
                      <a:prstGeom prst="snip2DiagRect">
                        <a:avLst/>
                      </a:prstGeom>
                      <a:solidFill>
                        <a:srgbClr val="E62F2B"/>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35CCC" id="Rectangle: Diagonal Corners Snipped 3" o:spid="_x0000_s1026" style="position:absolute;margin-left:24.75pt;margin-top:-124.55pt;width:52.25pt;height:112.1pt;rotation:90;flip:x;z-index:-251658239;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663575,142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" path="m,l552977,,663575,110598r,1313072l663575,1423670r-552977,l,1313072,,xe" fillcolor="#e62f2b" strokecolor="white [3212]" strokeweight="1pt">
              <v:stroke joinstyle="miter"/>
              <v:path arrowok="t" o:connecttype="custom" o:connectlocs="0,0;552977,0;663575,110598;663575,1423670;663575,1423670;110598,1423670;0,1313072;0,0" o:connectangles="0,0,0,0,0,0,0,0"/>
              <w10:wrap anchorx="margin"/>
            </v:shape>
          </w:pict>
        </mc:Fallback>
      </mc:AlternateContent>
    </w:r>
    <w:r>
      <w:rPr>
        <w:noProof/>
        <w:lang w:val="en-US" w:eastAsia="en-US"/>
      </w:rPr>
      <w:drawing>
        <wp:anchor distT="0" distB="0" distL="114300" distR="114300" simplePos="0" relativeHeight="251658240" behindDoc="0" locked="0" layoutInCell="1" allowOverlap="1" wp14:anchorId="292F2979" wp14:editId="1156BEC8">
          <wp:simplePos x="0" y="0"/>
          <wp:positionH relativeFrom="column">
            <wp:posOffset>-747590</wp:posOffset>
          </wp:positionH>
          <wp:positionV relativeFrom="paragraph">
            <wp:posOffset>-743585</wp:posOffset>
          </wp:positionV>
          <wp:extent cx="1209040" cy="1209040"/>
          <wp:effectExtent l="0" t="0" r="10160" b="10160"/>
          <wp:wrapThrough wrapText="bothSides">
            <wp:wrapPolygon edited="0">
              <wp:start x="0" y="0"/>
              <wp:lineTo x="0" y="21328"/>
              <wp:lineTo x="21328" y="21328"/>
              <wp:lineTo x="21328" y="0"/>
              <wp:lineTo x="0" y="0"/>
            </wp:wrapPolygon>
          </wp:wrapThrough>
          <wp:docPr id="20" name="Picture 20" descr="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040" cy="1209040"/>
                  </a:xfrm>
                  <a:prstGeom prst="rect">
                    <a:avLst/>
                  </a:prstGeom>
                  <a:noFill/>
                  <a:ln>
                    <a:noFill/>
                  </a:ln>
                </pic:spPr>
              </pic:pic>
            </a:graphicData>
          </a:graphic>
        </wp:anchor>
      </w:drawing>
    </w:r>
    <w:r>
      <w:rPr>
        <w:noProof/>
        <w:lang w:eastAsia="nl-NL"/>
      </w:rPr>
      <w:t>Functioneel ontwerp</w:t>
    </w:r>
  </w:p>
  <w:sdt>
    <w:sdtPr>
      <w:alias w:val="Keywords"/>
      <w:tag w:val=""/>
      <w:id w:val="1525207753"/>
      <w:dataBinding w:prefixMappings="xmlns:ns0='http://purl.org/dc/elements/1.1/' xmlns:ns1='http://schemas.openxmlformats.org/package/2006/metadata/core-properties' " w:xpath="/ns1:coreProperties[1]/ns1:keywords[1]" w:storeItemID="{6C3C8BC8-F283-45AE-878A-BAB7291924A1}"/>
      <w:text/>
    </w:sdtPr>
    <w:sdtContent>
      <w:p w14:paraId="77ABDE35" w14:textId="20A1083F" w:rsidR="001179F1" w:rsidRPr="00596B6D" w:rsidRDefault="001179F1" w:rsidP="002F4221">
        <w:pPr>
          <w:pStyle w:val="Koptekst"/>
          <w:ind w:left="0"/>
        </w:pPr>
        <w:r>
          <w:t>Team 51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720522831"/>
      <w:dataBinding w:prefixMappings="xmlns:ns0='http://purl.org/dc/elements/1.1/' xmlns:ns1='http://schemas.openxmlformats.org/package/2006/metadata/core-properties' " w:xpath="/ns1:coreProperties[1]/ns0:title[1]" w:storeItemID="{6C3C8BC8-F283-45AE-878A-BAB7291924A1}"/>
      <w:text/>
    </w:sdtPr>
    <w:sdtContent>
      <w:p w14:paraId="3A1233DD" w14:textId="332B0E88" w:rsidR="001179F1" w:rsidRPr="00AE56B0" w:rsidRDefault="001179F1" w:rsidP="005934CF">
        <w:pPr>
          <w:pStyle w:val="Titel"/>
          <w:spacing w:before="0"/>
        </w:pPr>
        <w:r>
          <w:t>Fep-inno-lock</w:t>
        </w:r>
      </w:p>
    </w:sdtContent>
  </w:sdt>
  <w:p w14:paraId="675C6A71" w14:textId="77777777" w:rsidR="001179F1" w:rsidRPr="00AE56B0" w:rsidRDefault="001179F1" w:rsidP="68AA5199">
    <w:pPr>
      <w:pStyle w:val="Ondertitel"/>
      <w:rPr>
        <w:rFonts w:asciiTheme="minorHAnsi" w:eastAsiaTheme="minorEastAsia" w:hAnsiTheme="minorHAnsi" w:cstheme="minorBidi"/>
        <w:caps w:val="0"/>
        <w:sz w:val="22"/>
        <w:szCs w:val="22"/>
      </w:rPr>
    </w:pPr>
    <w:sdt>
      <w:sdtPr>
        <w:alias w:val="Subtitle"/>
        <w:tag w:val=""/>
        <w:id w:val="859636045"/>
        <w:dataBinding w:prefixMappings="xmlns:ns0='http://purl.org/dc/elements/1.1/' xmlns:ns1='http://schemas.openxmlformats.org/package/2006/metadata/core-properties' " w:xpath="/ns1:coreProperties[1]/ns0:subject[1]" w:storeItemID="{6C3C8BC8-F283-45AE-878A-BAB7291924A1}"/>
        <w:text/>
      </w:sdtPr>
      <w:sdtContent>
        <w:r>
          <w:t>Functioneel ontwerp</w:t>
        </w:r>
      </w:sdtContent>
    </w:sdt>
  </w:p>
  <w:sdt>
    <w:sdtPr>
      <w:alias w:val="Keywords"/>
      <w:tag w:val=""/>
      <w:id w:val="889619703"/>
      <w:dataBinding w:prefixMappings="xmlns:ns0='http://purl.org/dc/elements/1.1/' xmlns:ns1='http://schemas.openxmlformats.org/package/2006/metadata/core-properties' " w:xpath="/ns1:coreProperties[1]/ns1:keywords[1]" w:storeItemID="{6C3C8BC8-F283-45AE-878A-BAB7291924A1}"/>
      <w:text/>
    </w:sdtPr>
    <w:sdtContent>
      <w:p w14:paraId="5F6C63FD" w14:textId="7A47853E" w:rsidR="001179F1" w:rsidRPr="003E494B" w:rsidRDefault="001179F1" w:rsidP="005934CF">
        <w:pPr>
          <w:pStyle w:val="Koptekst"/>
          <w:ind w:left="0"/>
        </w:pPr>
        <w:r>
          <w:t>Team 51</w:t>
        </w:r>
      </w:p>
    </w:sdtContent>
  </w:sdt>
  <w:p w14:paraId="5C44D32D" w14:textId="77777777" w:rsidR="001179F1" w:rsidRPr="003E494B" w:rsidRDefault="001179F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058C1"/>
    <w:multiLevelType w:val="multilevel"/>
    <w:tmpl w:val="708E69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5E0B9E"/>
    <w:multiLevelType w:val="multilevel"/>
    <w:tmpl w:val="4D286B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DE33B0C"/>
    <w:multiLevelType w:val="hybridMultilevel"/>
    <w:tmpl w:val="E1F034BC"/>
    <w:lvl w:ilvl="0" w:tplc="91A635E4">
      <w:start w:val="1"/>
      <w:numFmt w:val="decimal"/>
      <w:lvlText w:val="%1."/>
      <w:lvlJc w:val="left"/>
      <w:pPr>
        <w:ind w:left="506" w:hanging="360"/>
      </w:pPr>
      <w:rPr>
        <w:rFonts w:hint="default"/>
      </w:rPr>
    </w:lvl>
    <w:lvl w:ilvl="1" w:tplc="08090019" w:tentative="1">
      <w:start w:val="1"/>
      <w:numFmt w:val="lowerLetter"/>
      <w:lvlText w:val="%2."/>
      <w:lvlJc w:val="left"/>
      <w:pPr>
        <w:ind w:left="1514" w:hanging="360"/>
      </w:pPr>
    </w:lvl>
    <w:lvl w:ilvl="2" w:tplc="0809001B" w:tentative="1">
      <w:start w:val="1"/>
      <w:numFmt w:val="lowerRoman"/>
      <w:lvlText w:val="%3."/>
      <w:lvlJc w:val="right"/>
      <w:pPr>
        <w:ind w:left="2234" w:hanging="180"/>
      </w:pPr>
    </w:lvl>
    <w:lvl w:ilvl="3" w:tplc="0809000F" w:tentative="1">
      <w:start w:val="1"/>
      <w:numFmt w:val="decimal"/>
      <w:lvlText w:val="%4."/>
      <w:lvlJc w:val="left"/>
      <w:pPr>
        <w:ind w:left="2954" w:hanging="360"/>
      </w:pPr>
    </w:lvl>
    <w:lvl w:ilvl="4" w:tplc="08090019" w:tentative="1">
      <w:start w:val="1"/>
      <w:numFmt w:val="lowerLetter"/>
      <w:lvlText w:val="%5."/>
      <w:lvlJc w:val="left"/>
      <w:pPr>
        <w:ind w:left="3674" w:hanging="360"/>
      </w:pPr>
    </w:lvl>
    <w:lvl w:ilvl="5" w:tplc="0809001B" w:tentative="1">
      <w:start w:val="1"/>
      <w:numFmt w:val="lowerRoman"/>
      <w:lvlText w:val="%6."/>
      <w:lvlJc w:val="right"/>
      <w:pPr>
        <w:ind w:left="4394" w:hanging="180"/>
      </w:pPr>
    </w:lvl>
    <w:lvl w:ilvl="6" w:tplc="0809000F" w:tentative="1">
      <w:start w:val="1"/>
      <w:numFmt w:val="decimal"/>
      <w:lvlText w:val="%7."/>
      <w:lvlJc w:val="left"/>
      <w:pPr>
        <w:ind w:left="5114" w:hanging="360"/>
      </w:pPr>
    </w:lvl>
    <w:lvl w:ilvl="7" w:tplc="08090019" w:tentative="1">
      <w:start w:val="1"/>
      <w:numFmt w:val="lowerLetter"/>
      <w:lvlText w:val="%8."/>
      <w:lvlJc w:val="left"/>
      <w:pPr>
        <w:ind w:left="5834" w:hanging="360"/>
      </w:pPr>
    </w:lvl>
    <w:lvl w:ilvl="8" w:tplc="0809001B" w:tentative="1">
      <w:start w:val="1"/>
      <w:numFmt w:val="lowerRoman"/>
      <w:lvlText w:val="%9."/>
      <w:lvlJc w:val="right"/>
      <w:pPr>
        <w:ind w:left="6554" w:hanging="180"/>
      </w:pPr>
    </w:lvl>
  </w:abstractNum>
  <w:abstractNum w:abstractNumId="3" w15:restartNumberingAfterBreak="0">
    <w:nsid w:val="29A54734"/>
    <w:multiLevelType w:val="multilevel"/>
    <w:tmpl w:val="4D286B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E6F15F7"/>
    <w:multiLevelType w:val="multilevel"/>
    <w:tmpl w:val="ADE0E4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3FD2791"/>
    <w:multiLevelType w:val="multilevel"/>
    <w:tmpl w:val="277E61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82F2ECD"/>
    <w:multiLevelType w:val="multilevel"/>
    <w:tmpl w:val="4D286B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0E67929"/>
    <w:multiLevelType w:val="multilevel"/>
    <w:tmpl w:val="6F8E37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D993888"/>
    <w:multiLevelType w:val="hybridMultilevel"/>
    <w:tmpl w:val="E0525368"/>
    <w:lvl w:ilvl="0" w:tplc="0EB45C24">
      <w:start w:val="1"/>
      <w:numFmt w:val="bullet"/>
      <w:pStyle w:val="Lijstopsomteken"/>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530F30F3"/>
    <w:multiLevelType w:val="multilevel"/>
    <w:tmpl w:val="18ACD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216C8F"/>
    <w:multiLevelType w:val="multilevel"/>
    <w:tmpl w:val="4D286B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4926F9F"/>
    <w:multiLevelType w:val="multilevel"/>
    <w:tmpl w:val="807A59A0"/>
    <w:lvl w:ilvl="0">
      <w:start w:val="3"/>
      <w:numFmt w:val="decimal"/>
      <w:pStyle w:val="Kop1"/>
      <w:lvlText w:val="%1."/>
      <w:lvlJc w:val="left"/>
      <w:pPr>
        <w:ind w:left="434" w:hanging="360"/>
      </w:pPr>
      <w:rPr>
        <w:rFonts w:hint="default"/>
      </w:rPr>
    </w:lvl>
    <w:lvl w:ilvl="1">
      <w:start w:val="1"/>
      <w:numFmt w:val="decimal"/>
      <w:isLgl/>
      <w:lvlText w:val="%1.%2"/>
      <w:lvlJc w:val="left"/>
      <w:pPr>
        <w:ind w:left="446" w:hanging="372"/>
      </w:pPr>
      <w:rPr>
        <w:rFonts w:hint="default"/>
      </w:rPr>
    </w:lvl>
    <w:lvl w:ilvl="2">
      <w:start w:val="1"/>
      <w:numFmt w:val="decimal"/>
      <w:isLgl/>
      <w:lvlText w:val="%1.%2.%3"/>
      <w:lvlJc w:val="left"/>
      <w:pPr>
        <w:ind w:left="794" w:hanging="720"/>
      </w:pPr>
      <w:rPr>
        <w:rFonts w:hint="default"/>
      </w:rPr>
    </w:lvl>
    <w:lvl w:ilvl="3">
      <w:start w:val="1"/>
      <w:numFmt w:val="decimal"/>
      <w:isLgl/>
      <w:lvlText w:val="%1.%2.%3.%4"/>
      <w:lvlJc w:val="left"/>
      <w:pPr>
        <w:ind w:left="1154" w:hanging="1080"/>
      </w:pPr>
      <w:rPr>
        <w:rFonts w:hint="default"/>
      </w:rPr>
    </w:lvl>
    <w:lvl w:ilvl="4">
      <w:start w:val="1"/>
      <w:numFmt w:val="decimal"/>
      <w:isLgl/>
      <w:lvlText w:val="%1.%2.%3.%4.%5"/>
      <w:lvlJc w:val="left"/>
      <w:pPr>
        <w:ind w:left="1154" w:hanging="1080"/>
      </w:pPr>
      <w:rPr>
        <w:rFonts w:hint="default"/>
      </w:rPr>
    </w:lvl>
    <w:lvl w:ilvl="5">
      <w:start w:val="1"/>
      <w:numFmt w:val="decimal"/>
      <w:isLgl/>
      <w:lvlText w:val="%1.%2.%3.%4.%5.%6"/>
      <w:lvlJc w:val="left"/>
      <w:pPr>
        <w:ind w:left="1514" w:hanging="1440"/>
      </w:pPr>
      <w:rPr>
        <w:rFonts w:hint="default"/>
      </w:rPr>
    </w:lvl>
    <w:lvl w:ilvl="6">
      <w:start w:val="1"/>
      <w:numFmt w:val="decimal"/>
      <w:isLgl/>
      <w:lvlText w:val="%1.%2.%3.%4.%5.%6.%7"/>
      <w:lvlJc w:val="left"/>
      <w:pPr>
        <w:ind w:left="1874" w:hanging="1800"/>
      </w:pPr>
      <w:rPr>
        <w:rFonts w:hint="default"/>
      </w:rPr>
    </w:lvl>
    <w:lvl w:ilvl="7">
      <w:start w:val="1"/>
      <w:numFmt w:val="decimal"/>
      <w:isLgl/>
      <w:lvlText w:val="%1.%2.%3.%4.%5.%6.%7.%8"/>
      <w:lvlJc w:val="left"/>
      <w:pPr>
        <w:ind w:left="1874" w:hanging="1800"/>
      </w:pPr>
      <w:rPr>
        <w:rFonts w:hint="default"/>
      </w:rPr>
    </w:lvl>
    <w:lvl w:ilvl="8">
      <w:start w:val="1"/>
      <w:numFmt w:val="decimal"/>
      <w:isLgl/>
      <w:lvlText w:val="%1.%2.%3.%4.%5.%6.%7.%8.%9"/>
      <w:lvlJc w:val="left"/>
      <w:pPr>
        <w:ind w:left="2234" w:hanging="2160"/>
      </w:pPr>
      <w:rPr>
        <w:rFonts w:hint="default"/>
      </w:rPr>
    </w:lvl>
  </w:abstractNum>
  <w:abstractNum w:abstractNumId="12" w15:restartNumberingAfterBreak="0">
    <w:nsid w:val="657574ED"/>
    <w:multiLevelType w:val="multilevel"/>
    <w:tmpl w:val="6F8E37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5E30D65"/>
    <w:multiLevelType w:val="multilevel"/>
    <w:tmpl w:val="6F8E37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ADB28E5"/>
    <w:multiLevelType w:val="multilevel"/>
    <w:tmpl w:val="4D286B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B1D7DB7"/>
    <w:multiLevelType w:val="hybridMultilevel"/>
    <w:tmpl w:val="36DA901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4D1456B"/>
    <w:multiLevelType w:val="multilevel"/>
    <w:tmpl w:val="D8B411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B194340"/>
    <w:multiLevelType w:val="multilevel"/>
    <w:tmpl w:val="4D286B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8"/>
  </w:num>
  <w:num w:numId="2">
    <w:abstractNumId w:val="11"/>
  </w:num>
  <w:num w:numId="3">
    <w:abstractNumId w:val="2"/>
  </w:num>
  <w:num w:numId="4">
    <w:abstractNumId w:val="15"/>
  </w:num>
  <w:num w:numId="5">
    <w:abstractNumId w:val="17"/>
  </w:num>
  <w:num w:numId="6">
    <w:abstractNumId w:val="0"/>
  </w:num>
  <w:num w:numId="7">
    <w:abstractNumId w:val="5"/>
  </w:num>
  <w:num w:numId="8">
    <w:abstractNumId w:val="16"/>
  </w:num>
  <w:num w:numId="9">
    <w:abstractNumId w:val="9"/>
  </w:num>
  <w:num w:numId="10">
    <w:abstractNumId w:val="4"/>
  </w:num>
  <w:num w:numId="11">
    <w:abstractNumId w:val="3"/>
  </w:num>
  <w:num w:numId="12">
    <w:abstractNumId w:val="10"/>
  </w:num>
  <w:num w:numId="13">
    <w:abstractNumId w:val="12"/>
  </w:num>
  <w:num w:numId="14">
    <w:abstractNumId w:val="7"/>
  </w:num>
  <w:num w:numId="15">
    <w:abstractNumId w:val="13"/>
  </w:num>
  <w:num w:numId="16">
    <w:abstractNumId w:val="6"/>
  </w:num>
  <w:num w:numId="17">
    <w:abstractNumId w:val="14"/>
  </w:num>
  <w:num w:numId="1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53F"/>
    <w:rsid w:val="00000E58"/>
    <w:rsid w:val="00003365"/>
    <w:rsid w:val="00006839"/>
    <w:rsid w:val="00007409"/>
    <w:rsid w:val="00007E80"/>
    <w:rsid w:val="00007FB2"/>
    <w:rsid w:val="00011ED4"/>
    <w:rsid w:val="00011F3A"/>
    <w:rsid w:val="00015338"/>
    <w:rsid w:val="000157F7"/>
    <w:rsid w:val="00016774"/>
    <w:rsid w:val="00016C68"/>
    <w:rsid w:val="00016D28"/>
    <w:rsid w:val="00020C99"/>
    <w:rsid w:val="00027CF5"/>
    <w:rsid w:val="00032303"/>
    <w:rsid w:val="00032E62"/>
    <w:rsid w:val="000343AB"/>
    <w:rsid w:val="000345A9"/>
    <w:rsid w:val="000351A4"/>
    <w:rsid w:val="00036976"/>
    <w:rsid w:val="00041570"/>
    <w:rsid w:val="00041C10"/>
    <w:rsid w:val="00042258"/>
    <w:rsid w:val="000437E1"/>
    <w:rsid w:val="00044888"/>
    <w:rsid w:val="0004496E"/>
    <w:rsid w:val="00045A72"/>
    <w:rsid w:val="00046C11"/>
    <w:rsid w:val="00047F34"/>
    <w:rsid w:val="00050260"/>
    <w:rsid w:val="0005354E"/>
    <w:rsid w:val="00053A5A"/>
    <w:rsid w:val="00053A96"/>
    <w:rsid w:val="00054F4D"/>
    <w:rsid w:val="000552C5"/>
    <w:rsid w:val="00056631"/>
    <w:rsid w:val="00056934"/>
    <w:rsid w:val="00065F02"/>
    <w:rsid w:val="00065F22"/>
    <w:rsid w:val="00067034"/>
    <w:rsid w:val="00067E0C"/>
    <w:rsid w:val="00070621"/>
    <w:rsid w:val="00070C50"/>
    <w:rsid w:val="00072829"/>
    <w:rsid w:val="00073042"/>
    <w:rsid w:val="00073DB9"/>
    <w:rsid w:val="000769FA"/>
    <w:rsid w:val="00081593"/>
    <w:rsid w:val="00083418"/>
    <w:rsid w:val="00083BF9"/>
    <w:rsid w:val="00085A72"/>
    <w:rsid w:val="00086759"/>
    <w:rsid w:val="00091012"/>
    <w:rsid w:val="0009146E"/>
    <w:rsid w:val="0009160E"/>
    <w:rsid w:val="00093A38"/>
    <w:rsid w:val="000944A3"/>
    <w:rsid w:val="00094614"/>
    <w:rsid w:val="00095DFD"/>
    <w:rsid w:val="00096116"/>
    <w:rsid w:val="00096578"/>
    <w:rsid w:val="0009798E"/>
    <w:rsid w:val="000A0D32"/>
    <w:rsid w:val="000A115C"/>
    <w:rsid w:val="000A7F98"/>
    <w:rsid w:val="000B01E0"/>
    <w:rsid w:val="000B041F"/>
    <w:rsid w:val="000B0939"/>
    <w:rsid w:val="000B0EC3"/>
    <w:rsid w:val="000B12CA"/>
    <w:rsid w:val="000B3045"/>
    <w:rsid w:val="000B52C7"/>
    <w:rsid w:val="000B6067"/>
    <w:rsid w:val="000B6519"/>
    <w:rsid w:val="000B7AFC"/>
    <w:rsid w:val="000C2712"/>
    <w:rsid w:val="000C47EC"/>
    <w:rsid w:val="000C77EC"/>
    <w:rsid w:val="000D0C6E"/>
    <w:rsid w:val="000D154F"/>
    <w:rsid w:val="000D1FE6"/>
    <w:rsid w:val="000D2D67"/>
    <w:rsid w:val="000D316A"/>
    <w:rsid w:val="000D4706"/>
    <w:rsid w:val="000D579A"/>
    <w:rsid w:val="000E1547"/>
    <w:rsid w:val="000E191C"/>
    <w:rsid w:val="000E74B5"/>
    <w:rsid w:val="000F19E1"/>
    <w:rsid w:val="000F5F1F"/>
    <w:rsid w:val="000F7BE6"/>
    <w:rsid w:val="00101968"/>
    <w:rsid w:val="00103976"/>
    <w:rsid w:val="001040C1"/>
    <w:rsid w:val="00104E7B"/>
    <w:rsid w:val="00106F32"/>
    <w:rsid w:val="0011014B"/>
    <w:rsid w:val="00111A7A"/>
    <w:rsid w:val="00113230"/>
    <w:rsid w:val="001147FC"/>
    <w:rsid w:val="0011779A"/>
    <w:rsid w:val="001179F1"/>
    <w:rsid w:val="00120D70"/>
    <w:rsid w:val="00123CF4"/>
    <w:rsid w:val="00127B1E"/>
    <w:rsid w:val="00131611"/>
    <w:rsid w:val="00131DE4"/>
    <w:rsid w:val="0013297E"/>
    <w:rsid w:val="00133131"/>
    <w:rsid w:val="001357E7"/>
    <w:rsid w:val="00136026"/>
    <w:rsid w:val="00136C68"/>
    <w:rsid w:val="00137EE4"/>
    <w:rsid w:val="00140A13"/>
    <w:rsid w:val="00145E83"/>
    <w:rsid w:val="00150F32"/>
    <w:rsid w:val="00152EDD"/>
    <w:rsid w:val="001545F6"/>
    <w:rsid w:val="001546A1"/>
    <w:rsid w:val="00154F3B"/>
    <w:rsid w:val="00154F63"/>
    <w:rsid w:val="001553EF"/>
    <w:rsid w:val="0016562C"/>
    <w:rsid w:val="00167CBF"/>
    <w:rsid w:val="0017334D"/>
    <w:rsid w:val="001748A9"/>
    <w:rsid w:val="00174D4C"/>
    <w:rsid w:val="00177528"/>
    <w:rsid w:val="001776A4"/>
    <w:rsid w:val="00177932"/>
    <w:rsid w:val="001819E3"/>
    <w:rsid w:val="001820D2"/>
    <w:rsid w:val="00184E14"/>
    <w:rsid w:val="00186965"/>
    <w:rsid w:val="001900AF"/>
    <w:rsid w:val="0019072C"/>
    <w:rsid w:val="001912A3"/>
    <w:rsid w:val="0019275A"/>
    <w:rsid w:val="001927A0"/>
    <w:rsid w:val="00193EBD"/>
    <w:rsid w:val="0019596C"/>
    <w:rsid w:val="00195EF5"/>
    <w:rsid w:val="001A090F"/>
    <w:rsid w:val="001A16C4"/>
    <w:rsid w:val="001A33AD"/>
    <w:rsid w:val="001A3978"/>
    <w:rsid w:val="001A52DC"/>
    <w:rsid w:val="001A70DF"/>
    <w:rsid w:val="001B204F"/>
    <w:rsid w:val="001B3542"/>
    <w:rsid w:val="001B507C"/>
    <w:rsid w:val="001B5C97"/>
    <w:rsid w:val="001B6771"/>
    <w:rsid w:val="001C192F"/>
    <w:rsid w:val="001C24B0"/>
    <w:rsid w:val="001C50FE"/>
    <w:rsid w:val="001C562D"/>
    <w:rsid w:val="001C58F7"/>
    <w:rsid w:val="001C59DC"/>
    <w:rsid w:val="001C5D3D"/>
    <w:rsid w:val="001C6062"/>
    <w:rsid w:val="001C6ECD"/>
    <w:rsid w:val="001C749F"/>
    <w:rsid w:val="001D091D"/>
    <w:rsid w:val="001D4427"/>
    <w:rsid w:val="001D4C44"/>
    <w:rsid w:val="001D58E1"/>
    <w:rsid w:val="001D607A"/>
    <w:rsid w:val="001D6C12"/>
    <w:rsid w:val="001D6C3F"/>
    <w:rsid w:val="001D7CBC"/>
    <w:rsid w:val="001E09B1"/>
    <w:rsid w:val="001E181A"/>
    <w:rsid w:val="001E7B19"/>
    <w:rsid w:val="001F20EA"/>
    <w:rsid w:val="001F3292"/>
    <w:rsid w:val="001F422F"/>
    <w:rsid w:val="001F5504"/>
    <w:rsid w:val="001F57B3"/>
    <w:rsid w:val="002003E7"/>
    <w:rsid w:val="0020074B"/>
    <w:rsid w:val="00202C88"/>
    <w:rsid w:val="00205885"/>
    <w:rsid w:val="002062F6"/>
    <w:rsid w:val="00206A13"/>
    <w:rsid w:val="00211A58"/>
    <w:rsid w:val="00211B4D"/>
    <w:rsid w:val="00212202"/>
    <w:rsid w:val="00214A80"/>
    <w:rsid w:val="002165DF"/>
    <w:rsid w:val="00217665"/>
    <w:rsid w:val="0021772B"/>
    <w:rsid w:val="00224BD1"/>
    <w:rsid w:val="002259B6"/>
    <w:rsid w:val="00226643"/>
    <w:rsid w:val="002334C3"/>
    <w:rsid w:val="002352DA"/>
    <w:rsid w:val="0023664F"/>
    <w:rsid w:val="002374AD"/>
    <w:rsid w:val="00250072"/>
    <w:rsid w:val="002514E8"/>
    <w:rsid w:val="00252E45"/>
    <w:rsid w:val="00253D66"/>
    <w:rsid w:val="00253F47"/>
    <w:rsid w:val="00254538"/>
    <w:rsid w:val="00255045"/>
    <w:rsid w:val="0025551F"/>
    <w:rsid w:val="00256935"/>
    <w:rsid w:val="00257259"/>
    <w:rsid w:val="002573B5"/>
    <w:rsid w:val="00262004"/>
    <w:rsid w:val="00263C7B"/>
    <w:rsid w:val="00263CBC"/>
    <w:rsid w:val="002662EC"/>
    <w:rsid w:val="00272C83"/>
    <w:rsid w:val="002747E9"/>
    <w:rsid w:val="00280E09"/>
    <w:rsid w:val="00283468"/>
    <w:rsid w:val="00283C9B"/>
    <w:rsid w:val="00284AF9"/>
    <w:rsid w:val="002924F1"/>
    <w:rsid w:val="0029287C"/>
    <w:rsid w:val="0029482D"/>
    <w:rsid w:val="00294DED"/>
    <w:rsid w:val="002967CF"/>
    <w:rsid w:val="0029759E"/>
    <w:rsid w:val="002A1888"/>
    <w:rsid w:val="002A4109"/>
    <w:rsid w:val="002A4310"/>
    <w:rsid w:val="002A556A"/>
    <w:rsid w:val="002A7D0A"/>
    <w:rsid w:val="002B1C3D"/>
    <w:rsid w:val="002B258F"/>
    <w:rsid w:val="002B4E59"/>
    <w:rsid w:val="002B4EB2"/>
    <w:rsid w:val="002B72A1"/>
    <w:rsid w:val="002B798C"/>
    <w:rsid w:val="002C19B5"/>
    <w:rsid w:val="002C4DAE"/>
    <w:rsid w:val="002D0C7F"/>
    <w:rsid w:val="002D1574"/>
    <w:rsid w:val="002D2E44"/>
    <w:rsid w:val="002D5231"/>
    <w:rsid w:val="002D5E6D"/>
    <w:rsid w:val="002E0085"/>
    <w:rsid w:val="002E1C2D"/>
    <w:rsid w:val="002E39C0"/>
    <w:rsid w:val="002E4170"/>
    <w:rsid w:val="002E5D46"/>
    <w:rsid w:val="002E6176"/>
    <w:rsid w:val="002E6503"/>
    <w:rsid w:val="002F2200"/>
    <w:rsid w:val="002F4221"/>
    <w:rsid w:val="002F6EF2"/>
    <w:rsid w:val="002F7015"/>
    <w:rsid w:val="003003F0"/>
    <w:rsid w:val="00302484"/>
    <w:rsid w:val="00304DE0"/>
    <w:rsid w:val="00305326"/>
    <w:rsid w:val="0031052D"/>
    <w:rsid w:val="003125D0"/>
    <w:rsid w:val="003134F8"/>
    <w:rsid w:val="00314907"/>
    <w:rsid w:val="00315ABD"/>
    <w:rsid w:val="00316075"/>
    <w:rsid w:val="0031633F"/>
    <w:rsid w:val="00317310"/>
    <w:rsid w:val="0031738D"/>
    <w:rsid w:val="00320954"/>
    <w:rsid w:val="003217AF"/>
    <w:rsid w:val="00321F5D"/>
    <w:rsid w:val="00325CF1"/>
    <w:rsid w:val="003273DD"/>
    <w:rsid w:val="003321E2"/>
    <w:rsid w:val="0033763B"/>
    <w:rsid w:val="00341C76"/>
    <w:rsid w:val="00343FAC"/>
    <w:rsid w:val="00345310"/>
    <w:rsid w:val="00345885"/>
    <w:rsid w:val="0034701D"/>
    <w:rsid w:val="00350032"/>
    <w:rsid w:val="003501A7"/>
    <w:rsid w:val="00353693"/>
    <w:rsid w:val="003553CF"/>
    <w:rsid w:val="00355D16"/>
    <w:rsid w:val="00355D19"/>
    <w:rsid w:val="00355FB5"/>
    <w:rsid w:val="00362B88"/>
    <w:rsid w:val="003637E6"/>
    <w:rsid w:val="00365D68"/>
    <w:rsid w:val="00371A54"/>
    <w:rsid w:val="00372CF5"/>
    <w:rsid w:val="00374BD4"/>
    <w:rsid w:val="0037501F"/>
    <w:rsid w:val="00375062"/>
    <w:rsid w:val="00376AAB"/>
    <w:rsid w:val="0037701D"/>
    <w:rsid w:val="003776F8"/>
    <w:rsid w:val="00380A8E"/>
    <w:rsid w:val="00381EE9"/>
    <w:rsid w:val="00382920"/>
    <w:rsid w:val="00382FBC"/>
    <w:rsid w:val="00387138"/>
    <w:rsid w:val="003874EF"/>
    <w:rsid w:val="00390089"/>
    <w:rsid w:val="00393143"/>
    <w:rsid w:val="00393E2D"/>
    <w:rsid w:val="00395F15"/>
    <w:rsid w:val="003A1CC3"/>
    <w:rsid w:val="003A2E13"/>
    <w:rsid w:val="003A45C8"/>
    <w:rsid w:val="003A664D"/>
    <w:rsid w:val="003A69BA"/>
    <w:rsid w:val="003A7122"/>
    <w:rsid w:val="003B038F"/>
    <w:rsid w:val="003B2DAD"/>
    <w:rsid w:val="003B7E2A"/>
    <w:rsid w:val="003C0261"/>
    <w:rsid w:val="003C0A90"/>
    <w:rsid w:val="003C44AB"/>
    <w:rsid w:val="003C5391"/>
    <w:rsid w:val="003C76AE"/>
    <w:rsid w:val="003D17A9"/>
    <w:rsid w:val="003E2C11"/>
    <w:rsid w:val="003E494B"/>
    <w:rsid w:val="003E57E0"/>
    <w:rsid w:val="003E69F5"/>
    <w:rsid w:val="003F5806"/>
    <w:rsid w:val="003F7D0E"/>
    <w:rsid w:val="003F7FBE"/>
    <w:rsid w:val="00400167"/>
    <w:rsid w:val="0042020B"/>
    <w:rsid w:val="00422E0F"/>
    <w:rsid w:val="00423DAA"/>
    <w:rsid w:val="00425EDF"/>
    <w:rsid w:val="004263EF"/>
    <w:rsid w:val="00427042"/>
    <w:rsid w:val="0042705A"/>
    <w:rsid w:val="004357DB"/>
    <w:rsid w:val="00436E02"/>
    <w:rsid w:val="00441046"/>
    <w:rsid w:val="004427E4"/>
    <w:rsid w:val="00445984"/>
    <w:rsid w:val="00445FB9"/>
    <w:rsid w:val="00452152"/>
    <w:rsid w:val="0045535D"/>
    <w:rsid w:val="004564D0"/>
    <w:rsid w:val="004566EE"/>
    <w:rsid w:val="004607D6"/>
    <w:rsid w:val="0046091F"/>
    <w:rsid w:val="0046245A"/>
    <w:rsid w:val="00462FD2"/>
    <w:rsid w:val="00463790"/>
    <w:rsid w:val="00463C23"/>
    <w:rsid w:val="00467564"/>
    <w:rsid w:val="00467925"/>
    <w:rsid w:val="0047137A"/>
    <w:rsid w:val="00471866"/>
    <w:rsid w:val="004738C6"/>
    <w:rsid w:val="004766B2"/>
    <w:rsid w:val="004773B1"/>
    <w:rsid w:val="00477447"/>
    <w:rsid w:val="00481D93"/>
    <w:rsid w:val="00481F28"/>
    <w:rsid w:val="00482BDB"/>
    <w:rsid w:val="004857C9"/>
    <w:rsid w:val="004861D8"/>
    <w:rsid w:val="004877B4"/>
    <w:rsid w:val="0049231B"/>
    <w:rsid w:val="004936B5"/>
    <w:rsid w:val="0049524C"/>
    <w:rsid w:val="004966BA"/>
    <w:rsid w:val="00497C5D"/>
    <w:rsid w:val="004A2B91"/>
    <w:rsid w:val="004A348C"/>
    <w:rsid w:val="004B308A"/>
    <w:rsid w:val="004B3E7B"/>
    <w:rsid w:val="004B4400"/>
    <w:rsid w:val="004B5162"/>
    <w:rsid w:val="004B6B67"/>
    <w:rsid w:val="004C24B2"/>
    <w:rsid w:val="004C59C0"/>
    <w:rsid w:val="004C5C40"/>
    <w:rsid w:val="004C60AB"/>
    <w:rsid w:val="004C60CD"/>
    <w:rsid w:val="004C612D"/>
    <w:rsid w:val="004C6752"/>
    <w:rsid w:val="004D0570"/>
    <w:rsid w:val="004D0BAD"/>
    <w:rsid w:val="004D67A7"/>
    <w:rsid w:val="004E0E35"/>
    <w:rsid w:val="004E394A"/>
    <w:rsid w:val="004E4F32"/>
    <w:rsid w:val="004E51B6"/>
    <w:rsid w:val="004E5ED8"/>
    <w:rsid w:val="004E6077"/>
    <w:rsid w:val="004E6267"/>
    <w:rsid w:val="004E7063"/>
    <w:rsid w:val="004E7477"/>
    <w:rsid w:val="004E7F13"/>
    <w:rsid w:val="004F0E2E"/>
    <w:rsid w:val="004F1ACD"/>
    <w:rsid w:val="004F1E14"/>
    <w:rsid w:val="004F29A2"/>
    <w:rsid w:val="004F4234"/>
    <w:rsid w:val="004F4D7D"/>
    <w:rsid w:val="005022EA"/>
    <w:rsid w:val="00507169"/>
    <w:rsid w:val="005076FC"/>
    <w:rsid w:val="00511F05"/>
    <w:rsid w:val="005131BD"/>
    <w:rsid w:val="00513AD7"/>
    <w:rsid w:val="00513BB3"/>
    <w:rsid w:val="00514748"/>
    <w:rsid w:val="00522DA7"/>
    <w:rsid w:val="0052600D"/>
    <w:rsid w:val="0052787A"/>
    <w:rsid w:val="00527B9D"/>
    <w:rsid w:val="00527DB3"/>
    <w:rsid w:val="00527EA0"/>
    <w:rsid w:val="005303D0"/>
    <w:rsid w:val="005311B3"/>
    <w:rsid w:val="0053130A"/>
    <w:rsid w:val="005313B9"/>
    <w:rsid w:val="00531890"/>
    <w:rsid w:val="00532EAD"/>
    <w:rsid w:val="0053351B"/>
    <w:rsid w:val="00541A8D"/>
    <w:rsid w:val="00541C8C"/>
    <w:rsid w:val="005421C9"/>
    <w:rsid w:val="00542515"/>
    <w:rsid w:val="00545681"/>
    <w:rsid w:val="00546B3D"/>
    <w:rsid w:val="00547EF7"/>
    <w:rsid w:val="00552E33"/>
    <w:rsid w:val="00554B10"/>
    <w:rsid w:val="00560C7A"/>
    <w:rsid w:val="00560DD7"/>
    <w:rsid w:val="00561181"/>
    <w:rsid w:val="00566356"/>
    <w:rsid w:val="00573D01"/>
    <w:rsid w:val="00577C0A"/>
    <w:rsid w:val="0058044A"/>
    <w:rsid w:val="00580D9D"/>
    <w:rsid w:val="0058223F"/>
    <w:rsid w:val="00582EA9"/>
    <w:rsid w:val="0058338F"/>
    <w:rsid w:val="00584D6F"/>
    <w:rsid w:val="005855EC"/>
    <w:rsid w:val="00586588"/>
    <w:rsid w:val="00586C69"/>
    <w:rsid w:val="005916D8"/>
    <w:rsid w:val="00592EAA"/>
    <w:rsid w:val="005934CF"/>
    <w:rsid w:val="00593FAE"/>
    <w:rsid w:val="00594AB6"/>
    <w:rsid w:val="00594FCB"/>
    <w:rsid w:val="00596B6D"/>
    <w:rsid w:val="005A157D"/>
    <w:rsid w:val="005A2D33"/>
    <w:rsid w:val="005A3894"/>
    <w:rsid w:val="005A6F0E"/>
    <w:rsid w:val="005A768B"/>
    <w:rsid w:val="005A77B2"/>
    <w:rsid w:val="005A78B8"/>
    <w:rsid w:val="005B0618"/>
    <w:rsid w:val="005B1791"/>
    <w:rsid w:val="005B1D17"/>
    <w:rsid w:val="005B338F"/>
    <w:rsid w:val="005B38BE"/>
    <w:rsid w:val="005B56FB"/>
    <w:rsid w:val="005C1038"/>
    <w:rsid w:val="005C35F0"/>
    <w:rsid w:val="005C3A46"/>
    <w:rsid w:val="005C5D8B"/>
    <w:rsid w:val="005C6295"/>
    <w:rsid w:val="005D086A"/>
    <w:rsid w:val="005D2118"/>
    <w:rsid w:val="005D4A59"/>
    <w:rsid w:val="005D4BAC"/>
    <w:rsid w:val="005D4D2D"/>
    <w:rsid w:val="005D5F08"/>
    <w:rsid w:val="005E78E4"/>
    <w:rsid w:val="005F3928"/>
    <w:rsid w:val="005F5200"/>
    <w:rsid w:val="005F53D4"/>
    <w:rsid w:val="005F6003"/>
    <w:rsid w:val="005F62EC"/>
    <w:rsid w:val="00600986"/>
    <w:rsid w:val="00601C0E"/>
    <w:rsid w:val="00601C6D"/>
    <w:rsid w:val="006040D1"/>
    <w:rsid w:val="00604B1B"/>
    <w:rsid w:val="00606099"/>
    <w:rsid w:val="006064B1"/>
    <w:rsid w:val="006120B3"/>
    <w:rsid w:val="0061398F"/>
    <w:rsid w:val="00613C9D"/>
    <w:rsid w:val="006205A5"/>
    <w:rsid w:val="00622EDF"/>
    <w:rsid w:val="00626401"/>
    <w:rsid w:val="00630B54"/>
    <w:rsid w:val="00630C39"/>
    <w:rsid w:val="00631E27"/>
    <w:rsid w:val="006336A4"/>
    <w:rsid w:val="0063463D"/>
    <w:rsid w:val="0064145E"/>
    <w:rsid w:val="00643711"/>
    <w:rsid w:val="00643F83"/>
    <w:rsid w:val="00646390"/>
    <w:rsid w:val="00646D2B"/>
    <w:rsid w:val="00650AA7"/>
    <w:rsid w:val="00653D9F"/>
    <w:rsid w:val="00655B6B"/>
    <w:rsid w:val="00660EEE"/>
    <w:rsid w:val="0066120F"/>
    <w:rsid w:val="006613EF"/>
    <w:rsid w:val="006617E8"/>
    <w:rsid w:val="00663844"/>
    <w:rsid w:val="006673AA"/>
    <w:rsid w:val="00672AED"/>
    <w:rsid w:val="00672F00"/>
    <w:rsid w:val="00673719"/>
    <w:rsid w:val="00682DC3"/>
    <w:rsid w:val="006841F0"/>
    <w:rsid w:val="0068549D"/>
    <w:rsid w:val="00685913"/>
    <w:rsid w:val="00686AC6"/>
    <w:rsid w:val="00687737"/>
    <w:rsid w:val="00687A3A"/>
    <w:rsid w:val="00687C86"/>
    <w:rsid w:val="006943F9"/>
    <w:rsid w:val="00694F9F"/>
    <w:rsid w:val="00695ECE"/>
    <w:rsid w:val="006A1AB6"/>
    <w:rsid w:val="006A275A"/>
    <w:rsid w:val="006B46A6"/>
    <w:rsid w:val="006C190F"/>
    <w:rsid w:val="006C5FFF"/>
    <w:rsid w:val="006C7FF9"/>
    <w:rsid w:val="006D191D"/>
    <w:rsid w:val="006D49AE"/>
    <w:rsid w:val="006D6670"/>
    <w:rsid w:val="006D76BB"/>
    <w:rsid w:val="006D7D0C"/>
    <w:rsid w:val="006E0203"/>
    <w:rsid w:val="006E21BC"/>
    <w:rsid w:val="006E23BB"/>
    <w:rsid w:val="006E3FA0"/>
    <w:rsid w:val="006E477C"/>
    <w:rsid w:val="006E592B"/>
    <w:rsid w:val="006E6D36"/>
    <w:rsid w:val="006F0977"/>
    <w:rsid w:val="006F5AE9"/>
    <w:rsid w:val="007033CD"/>
    <w:rsid w:val="007035AC"/>
    <w:rsid w:val="007103E0"/>
    <w:rsid w:val="00711A3D"/>
    <w:rsid w:val="007126C0"/>
    <w:rsid w:val="0071566F"/>
    <w:rsid w:val="00717464"/>
    <w:rsid w:val="007174D9"/>
    <w:rsid w:val="00725159"/>
    <w:rsid w:val="00725A15"/>
    <w:rsid w:val="007260A0"/>
    <w:rsid w:val="0072686A"/>
    <w:rsid w:val="00730858"/>
    <w:rsid w:val="00730DFD"/>
    <w:rsid w:val="00732B65"/>
    <w:rsid w:val="00734797"/>
    <w:rsid w:val="00735F69"/>
    <w:rsid w:val="00737769"/>
    <w:rsid w:val="00737BC6"/>
    <w:rsid w:val="00740819"/>
    <w:rsid w:val="0074289D"/>
    <w:rsid w:val="00742E49"/>
    <w:rsid w:val="00743154"/>
    <w:rsid w:val="00743AE7"/>
    <w:rsid w:val="007446D0"/>
    <w:rsid w:val="00745E69"/>
    <w:rsid w:val="00746BF5"/>
    <w:rsid w:val="00747F80"/>
    <w:rsid w:val="0075036F"/>
    <w:rsid w:val="0075072A"/>
    <w:rsid w:val="007538D9"/>
    <w:rsid w:val="00754679"/>
    <w:rsid w:val="00756825"/>
    <w:rsid w:val="0076118E"/>
    <w:rsid w:val="007611F2"/>
    <w:rsid w:val="0076184A"/>
    <w:rsid w:val="00761B87"/>
    <w:rsid w:val="00763C8C"/>
    <w:rsid w:val="00771029"/>
    <w:rsid w:val="00772340"/>
    <w:rsid w:val="007728DD"/>
    <w:rsid w:val="0077559F"/>
    <w:rsid w:val="007756E0"/>
    <w:rsid w:val="00777E59"/>
    <w:rsid w:val="00781202"/>
    <w:rsid w:val="007821BB"/>
    <w:rsid w:val="00782520"/>
    <w:rsid w:val="0078443A"/>
    <w:rsid w:val="00793F00"/>
    <w:rsid w:val="00794742"/>
    <w:rsid w:val="00796C35"/>
    <w:rsid w:val="007975C7"/>
    <w:rsid w:val="007A0163"/>
    <w:rsid w:val="007A040D"/>
    <w:rsid w:val="007A1F94"/>
    <w:rsid w:val="007A2848"/>
    <w:rsid w:val="007A2E57"/>
    <w:rsid w:val="007A5A37"/>
    <w:rsid w:val="007B1EFD"/>
    <w:rsid w:val="007B239C"/>
    <w:rsid w:val="007B33FC"/>
    <w:rsid w:val="007B3EE8"/>
    <w:rsid w:val="007B4D85"/>
    <w:rsid w:val="007B5164"/>
    <w:rsid w:val="007B5510"/>
    <w:rsid w:val="007B7455"/>
    <w:rsid w:val="007B7943"/>
    <w:rsid w:val="007C1286"/>
    <w:rsid w:val="007C146E"/>
    <w:rsid w:val="007C1DA6"/>
    <w:rsid w:val="007C2F87"/>
    <w:rsid w:val="007C426D"/>
    <w:rsid w:val="007C7BD8"/>
    <w:rsid w:val="007D088E"/>
    <w:rsid w:val="007D1D2E"/>
    <w:rsid w:val="007D5ACE"/>
    <w:rsid w:val="007E0EC8"/>
    <w:rsid w:val="007E10D6"/>
    <w:rsid w:val="007E4EE5"/>
    <w:rsid w:val="007E79F6"/>
    <w:rsid w:val="007F0666"/>
    <w:rsid w:val="007F4E51"/>
    <w:rsid w:val="007F7786"/>
    <w:rsid w:val="00800ADA"/>
    <w:rsid w:val="00801C06"/>
    <w:rsid w:val="00802C23"/>
    <w:rsid w:val="008056C5"/>
    <w:rsid w:val="00810665"/>
    <w:rsid w:val="00811F2B"/>
    <w:rsid w:val="00817705"/>
    <w:rsid w:val="00820CB6"/>
    <w:rsid w:val="00820D8C"/>
    <w:rsid w:val="00821C0A"/>
    <w:rsid w:val="008246E4"/>
    <w:rsid w:val="00833B37"/>
    <w:rsid w:val="008350D8"/>
    <w:rsid w:val="00836793"/>
    <w:rsid w:val="00837209"/>
    <w:rsid w:val="00843323"/>
    <w:rsid w:val="00846020"/>
    <w:rsid w:val="0084722D"/>
    <w:rsid w:val="00851FEF"/>
    <w:rsid w:val="008546A5"/>
    <w:rsid w:val="008569C7"/>
    <w:rsid w:val="00863108"/>
    <w:rsid w:val="00864718"/>
    <w:rsid w:val="008649E5"/>
    <w:rsid w:val="00871252"/>
    <w:rsid w:val="00874BD7"/>
    <w:rsid w:val="00875052"/>
    <w:rsid w:val="00875A8B"/>
    <w:rsid w:val="00875DA8"/>
    <w:rsid w:val="008763F9"/>
    <w:rsid w:val="008764A1"/>
    <w:rsid w:val="00877D44"/>
    <w:rsid w:val="00877FB2"/>
    <w:rsid w:val="00880079"/>
    <w:rsid w:val="00881E35"/>
    <w:rsid w:val="00882918"/>
    <w:rsid w:val="00884929"/>
    <w:rsid w:val="00884CFC"/>
    <w:rsid w:val="00887C24"/>
    <w:rsid w:val="00890052"/>
    <w:rsid w:val="00890E7E"/>
    <w:rsid w:val="00891AD2"/>
    <w:rsid w:val="0089234C"/>
    <w:rsid w:val="008929AC"/>
    <w:rsid w:val="00892B3D"/>
    <w:rsid w:val="00892BF3"/>
    <w:rsid w:val="00892CB0"/>
    <w:rsid w:val="00892F65"/>
    <w:rsid w:val="00896DA9"/>
    <w:rsid w:val="00896FE4"/>
    <w:rsid w:val="008976B0"/>
    <w:rsid w:val="008A116D"/>
    <w:rsid w:val="008A37C1"/>
    <w:rsid w:val="008A3FCE"/>
    <w:rsid w:val="008A7968"/>
    <w:rsid w:val="008B1B88"/>
    <w:rsid w:val="008B1D2B"/>
    <w:rsid w:val="008B3870"/>
    <w:rsid w:val="008B44B5"/>
    <w:rsid w:val="008B4F07"/>
    <w:rsid w:val="008B6D26"/>
    <w:rsid w:val="008C18C5"/>
    <w:rsid w:val="008C19E4"/>
    <w:rsid w:val="008C1C6B"/>
    <w:rsid w:val="008C6F3C"/>
    <w:rsid w:val="008D1EAA"/>
    <w:rsid w:val="008D4617"/>
    <w:rsid w:val="008D6C6D"/>
    <w:rsid w:val="008D7BA6"/>
    <w:rsid w:val="008E40B8"/>
    <w:rsid w:val="008E4845"/>
    <w:rsid w:val="008E577E"/>
    <w:rsid w:val="008E66E2"/>
    <w:rsid w:val="008E6A4A"/>
    <w:rsid w:val="008E6A99"/>
    <w:rsid w:val="008F1479"/>
    <w:rsid w:val="008F1A26"/>
    <w:rsid w:val="008F6641"/>
    <w:rsid w:val="008F7F3E"/>
    <w:rsid w:val="00900CD4"/>
    <w:rsid w:val="009032A0"/>
    <w:rsid w:val="009035C2"/>
    <w:rsid w:val="00904D6A"/>
    <w:rsid w:val="009109A9"/>
    <w:rsid w:val="009112E9"/>
    <w:rsid w:val="009122CC"/>
    <w:rsid w:val="0091281B"/>
    <w:rsid w:val="00912992"/>
    <w:rsid w:val="00914C66"/>
    <w:rsid w:val="0091505F"/>
    <w:rsid w:val="00915F1B"/>
    <w:rsid w:val="00920027"/>
    <w:rsid w:val="009209CE"/>
    <w:rsid w:val="0092135D"/>
    <w:rsid w:val="009223AD"/>
    <w:rsid w:val="00930F3B"/>
    <w:rsid w:val="00932EFE"/>
    <w:rsid w:val="00933DF2"/>
    <w:rsid w:val="00936B80"/>
    <w:rsid w:val="00937A5D"/>
    <w:rsid w:val="00940461"/>
    <w:rsid w:val="00940FB2"/>
    <w:rsid w:val="00941401"/>
    <w:rsid w:val="009420A5"/>
    <w:rsid w:val="00944D03"/>
    <w:rsid w:val="00946EF0"/>
    <w:rsid w:val="0094741F"/>
    <w:rsid w:val="009502F8"/>
    <w:rsid w:val="00952BDB"/>
    <w:rsid w:val="00952D77"/>
    <w:rsid w:val="009536BF"/>
    <w:rsid w:val="009559FF"/>
    <w:rsid w:val="0095795A"/>
    <w:rsid w:val="00962954"/>
    <w:rsid w:val="00963019"/>
    <w:rsid w:val="00963718"/>
    <w:rsid w:val="00964257"/>
    <w:rsid w:val="0096442C"/>
    <w:rsid w:val="00964855"/>
    <w:rsid w:val="00964AD4"/>
    <w:rsid w:val="0096712F"/>
    <w:rsid w:val="00971873"/>
    <w:rsid w:val="0097297E"/>
    <w:rsid w:val="00976CCB"/>
    <w:rsid w:val="00976FA0"/>
    <w:rsid w:val="00983509"/>
    <w:rsid w:val="0098477C"/>
    <w:rsid w:val="0098727C"/>
    <w:rsid w:val="00987C09"/>
    <w:rsid w:val="00991354"/>
    <w:rsid w:val="00993DD2"/>
    <w:rsid w:val="009955A2"/>
    <w:rsid w:val="009961D4"/>
    <w:rsid w:val="009964F8"/>
    <w:rsid w:val="00996D1A"/>
    <w:rsid w:val="009A3D03"/>
    <w:rsid w:val="009A5BB9"/>
    <w:rsid w:val="009A64E4"/>
    <w:rsid w:val="009B0169"/>
    <w:rsid w:val="009B4D6C"/>
    <w:rsid w:val="009B78A8"/>
    <w:rsid w:val="009C05DF"/>
    <w:rsid w:val="009C530E"/>
    <w:rsid w:val="009C60DC"/>
    <w:rsid w:val="009C6983"/>
    <w:rsid w:val="009D2A4A"/>
    <w:rsid w:val="009D32F9"/>
    <w:rsid w:val="009D367A"/>
    <w:rsid w:val="009D5191"/>
    <w:rsid w:val="009D59A1"/>
    <w:rsid w:val="009D74DF"/>
    <w:rsid w:val="009D7ED3"/>
    <w:rsid w:val="009D7FE8"/>
    <w:rsid w:val="009E2006"/>
    <w:rsid w:val="009E75A1"/>
    <w:rsid w:val="009E75CA"/>
    <w:rsid w:val="009F027D"/>
    <w:rsid w:val="009F161B"/>
    <w:rsid w:val="009F210E"/>
    <w:rsid w:val="009F32BE"/>
    <w:rsid w:val="009F33F9"/>
    <w:rsid w:val="009F3E09"/>
    <w:rsid w:val="009F3E29"/>
    <w:rsid w:val="009F3F66"/>
    <w:rsid w:val="009F5E47"/>
    <w:rsid w:val="009F68C9"/>
    <w:rsid w:val="009F7C58"/>
    <w:rsid w:val="00A001C5"/>
    <w:rsid w:val="00A02B54"/>
    <w:rsid w:val="00A02FF7"/>
    <w:rsid w:val="00A03F87"/>
    <w:rsid w:val="00A04EC1"/>
    <w:rsid w:val="00A05996"/>
    <w:rsid w:val="00A06277"/>
    <w:rsid w:val="00A104CA"/>
    <w:rsid w:val="00A119E7"/>
    <w:rsid w:val="00A13A93"/>
    <w:rsid w:val="00A15914"/>
    <w:rsid w:val="00A178BA"/>
    <w:rsid w:val="00A21E1D"/>
    <w:rsid w:val="00A21F03"/>
    <w:rsid w:val="00A2299B"/>
    <w:rsid w:val="00A229E8"/>
    <w:rsid w:val="00A23237"/>
    <w:rsid w:val="00A2514B"/>
    <w:rsid w:val="00A251B0"/>
    <w:rsid w:val="00A25C98"/>
    <w:rsid w:val="00A2762D"/>
    <w:rsid w:val="00A27BE1"/>
    <w:rsid w:val="00A27BEE"/>
    <w:rsid w:val="00A33DA5"/>
    <w:rsid w:val="00A33EAA"/>
    <w:rsid w:val="00A3414B"/>
    <w:rsid w:val="00A35D78"/>
    <w:rsid w:val="00A35EE9"/>
    <w:rsid w:val="00A40046"/>
    <w:rsid w:val="00A4069C"/>
    <w:rsid w:val="00A41564"/>
    <w:rsid w:val="00A42AF0"/>
    <w:rsid w:val="00A44686"/>
    <w:rsid w:val="00A448C2"/>
    <w:rsid w:val="00A467B5"/>
    <w:rsid w:val="00A46D51"/>
    <w:rsid w:val="00A51949"/>
    <w:rsid w:val="00A5433B"/>
    <w:rsid w:val="00A54B89"/>
    <w:rsid w:val="00A555FC"/>
    <w:rsid w:val="00A56B40"/>
    <w:rsid w:val="00A6321A"/>
    <w:rsid w:val="00A642CD"/>
    <w:rsid w:val="00A64D2B"/>
    <w:rsid w:val="00A66F27"/>
    <w:rsid w:val="00A70DE6"/>
    <w:rsid w:val="00A716A1"/>
    <w:rsid w:val="00A72B87"/>
    <w:rsid w:val="00A75765"/>
    <w:rsid w:val="00A803ED"/>
    <w:rsid w:val="00A811A7"/>
    <w:rsid w:val="00A823FB"/>
    <w:rsid w:val="00A8362A"/>
    <w:rsid w:val="00A840A5"/>
    <w:rsid w:val="00A845FD"/>
    <w:rsid w:val="00A848B6"/>
    <w:rsid w:val="00A8591E"/>
    <w:rsid w:val="00A85C07"/>
    <w:rsid w:val="00A86D0C"/>
    <w:rsid w:val="00A912C4"/>
    <w:rsid w:val="00A9159D"/>
    <w:rsid w:val="00A9382A"/>
    <w:rsid w:val="00A93F14"/>
    <w:rsid w:val="00A951A0"/>
    <w:rsid w:val="00A95D11"/>
    <w:rsid w:val="00AA0057"/>
    <w:rsid w:val="00AA0C7E"/>
    <w:rsid w:val="00AA0CB4"/>
    <w:rsid w:val="00AA625E"/>
    <w:rsid w:val="00AA684C"/>
    <w:rsid w:val="00AA69E9"/>
    <w:rsid w:val="00AB430C"/>
    <w:rsid w:val="00AB4BC4"/>
    <w:rsid w:val="00AC4A25"/>
    <w:rsid w:val="00AC6DD9"/>
    <w:rsid w:val="00AC74E2"/>
    <w:rsid w:val="00AD340F"/>
    <w:rsid w:val="00AD40CB"/>
    <w:rsid w:val="00AD42CA"/>
    <w:rsid w:val="00AD7EFD"/>
    <w:rsid w:val="00AE1BE7"/>
    <w:rsid w:val="00AE1D5F"/>
    <w:rsid w:val="00AE4A62"/>
    <w:rsid w:val="00AE56B0"/>
    <w:rsid w:val="00AE79A3"/>
    <w:rsid w:val="00AF004A"/>
    <w:rsid w:val="00B00A2C"/>
    <w:rsid w:val="00B0153C"/>
    <w:rsid w:val="00B022F5"/>
    <w:rsid w:val="00B0532E"/>
    <w:rsid w:val="00B05A3F"/>
    <w:rsid w:val="00B07392"/>
    <w:rsid w:val="00B078FA"/>
    <w:rsid w:val="00B10CE3"/>
    <w:rsid w:val="00B10F4D"/>
    <w:rsid w:val="00B110B6"/>
    <w:rsid w:val="00B1427A"/>
    <w:rsid w:val="00B15470"/>
    <w:rsid w:val="00B17E5E"/>
    <w:rsid w:val="00B233C6"/>
    <w:rsid w:val="00B24D5C"/>
    <w:rsid w:val="00B2514D"/>
    <w:rsid w:val="00B279CF"/>
    <w:rsid w:val="00B30712"/>
    <w:rsid w:val="00B32B5A"/>
    <w:rsid w:val="00B334F5"/>
    <w:rsid w:val="00B33E16"/>
    <w:rsid w:val="00B36421"/>
    <w:rsid w:val="00B36731"/>
    <w:rsid w:val="00B36E68"/>
    <w:rsid w:val="00B378C9"/>
    <w:rsid w:val="00B40B85"/>
    <w:rsid w:val="00B42D20"/>
    <w:rsid w:val="00B46B70"/>
    <w:rsid w:val="00B46C29"/>
    <w:rsid w:val="00B46D91"/>
    <w:rsid w:val="00B50C4C"/>
    <w:rsid w:val="00B52668"/>
    <w:rsid w:val="00B52E48"/>
    <w:rsid w:val="00B53C6F"/>
    <w:rsid w:val="00B565E3"/>
    <w:rsid w:val="00B57E9A"/>
    <w:rsid w:val="00B62CFF"/>
    <w:rsid w:val="00B63A0C"/>
    <w:rsid w:val="00B7164B"/>
    <w:rsid w:val="00B738C5"/>
    <w:rsid w:val="00B743C4"/>
    <w:rsid w:val="00B75BA6"/>
    <w:rsid w:val="00B76BF0"/>
    <w:rsid w:val="00B777B3"/>
    <w:rsid w:val="00B77D1A"/>
    <w:rsid w:val="00B77F44"/>
    <w:rsid w:val="00B80776"/>
    <w:rsid w:val="00B8156E"/>
    <w:rsid w:val="00B81F1E"/>
    <w:rsid w:val="00B82037"/>
    <w:rsid w:val="00B829D7"/>
    <w:rsid w:val="00B82AE3"/>
    <w:rsid w:val="00B83054"/>
    <w:rsid w:val="00B85F2D"/>
    <w:rsid w:val="00B93C2D"/>
    <w:rsid w:val="00B93C8B"/>
    <w:rsid w:val="00B94C2B"/>
    <w:rsid w:val="00B96807"/>
    <w:rsid w:val="00B97827"/>
    <w:rsid w:val="00BA0331"/>
    <w:rsid w:val="00BA1247"/>
    <w:rsid w:val="00BA176D"/>
    <w:rsid w:val="00BA3514"/>
    <w:rsid w:val="00BA53B7"/>
    <w:rsid w:val="00BA667A"/>
    <w:rsid w:val="00BB0008"/>
    <w:rsid w:val="00BB0A19"/>
    <w:rsid w:val="00BB0F55"/>
    <w:rsid w:val="00BB172D"/>
    <w:rsid w:val="00BB421D"/>
    <w:rsid w:val="00BB69AB"/>
    <w:rsid w:val="00BB6BEE"/>
    <w:rsid w:val="00BC065E"/>
    <w:rsid w:val="00BC42D0"/>
    <w:rsid w:val="00BC6F1D"/>
    <w:rsid w:val="00BC71A5"/>
    <w:rsid w:val="00BD0295"/>
    <w:rsid w:val="00BD0661"/>
    <w:rsid w:val="00BD2162"/>
    <w:rsid w:val="00BD249B"/>
    <w:rsid w:val="00BD25D8"/>
    <w:rsid w:val="00BD44C6"/>
    <w:rsid w:val="00BD51C1"/>
    <w:rsid w:val="00BD5E6A"/>
    <w:rsid w:val="00BD7C1E"/>
    <w:rsid w:val="00BD7F56"/>
    <w:rsid w:val="00BE076E"/>
    <w:rsid w:val="00BE07C9"/>
    <w:rsid w:val="00BE2619"/>
    <w:rsid w:val="00BE40F5"/>
    <w:rsid w:val="00BE4364"/>
    <w:rsid w:val="00BE473A"/>
    <w:rsid w:val="00BE63B4"/>
    <w:rsid w:val="00BE7E41"/>
    <w:rsid w:val="00BF360B"/>
    <w:rsid w:val="00BF4293"/>
    <w:rsid w:val="00BF4323"/>
    <w:rsid w:val="00BF4A40"/>
    <w:rsid w:val="00BF5B66"/>
    <w:rsid w:val="00BF6F0F"/>
    <w:rsid w:val="00BF745E"/>
    <w:rsid w:val="00C0106B"/>
    <w:rsid w:val="00C013EE"/>
    <w:rsid w:val="00C0233A"/>
    <w:rsid w:val="00C0337A"/>
    <w:rsid w:val="00C033B7"/>
    <w:rsid w:val="00C03911"/>
    <w:rsid w:val="00C05725"/>
    <w:rsid w:val="00C0679E"/>
    <w:rsid w:val="00C07C31"/>
    <w:rsid w:val="00C12FC1"/>
    <w:rsid w:val="00C13DE9"/>
    <w:rsid w:val="00C14F1E"/>
    <w:rsid w:val="00C16FBA"/>
    <w:rsid w:val="00C20EAC"/>
    <w:rsid w:val="00C2165D"/>
    <w:rsid w:val="00C22AC7"/>
    <w:rsid w:val="00C2436B"/>
    <w:rsid w:val="00C24418"/>
    <w:rsid w:val="00C32EA2"/>
    <w:rsid w:val="00C34A5F"/>
    <w:rsid w:val="00C34C26"/>
    <w:rsid w:val="00C373E3"/>
    <w:rsid w:val="00C44710"/>
    <w:rsid w:val="00C46918"/>
    <w:rsid w:val="00C46F34"/>
    <w:rsid w:val="00C50F64"/>
    <w:rsid w:val="00C51139"/>
    <w:rsid w:val="00C54EA6"/>
    <w:rsid w:val="00C571A5"/>
    <w:rsid w:val="00C57FCB"/>
    <w:rsid w:val="00C606D5"/>
    <w:rsid w:val="00C63411"/>
    <w:rsid w:val="00C636CD"/>
    <w:rsid w:val="00C636EE"/>
    <w:rsid w:val="00C636F9"/>
    <w:rsid w:val="00C673A1"/>
    <w:rsid w:val="00C67527"/>
    <w:rsid w:val="00C678EC"/>
    <w:rsid w:val="00C715BB"/>
    <w:rsid w:val="00C74C1A"/>
    <w:rsid w:val="00C75752"/>
    <w:rsid w:val="00C76092"/>
    <w:rsid w:val="00C77174"/>
    <w:rsid w:val="00C80305"/>
    <w:rsid w:val="00C8104A"/>
    <w:rsid w:val="00C825A8"/>
    <w:rsid w:val="00C83A94"/>
    <w:rsid w:val="00C857BF"/>
    <w:rsid w:val="00C861E8"/>
    <w:rsid w:val="00C91DB5"/>
    <w:rsid w:val="00C92C6C"/>
    <w:rsid w:val="00C952F0"/>
    <w:rsid w:val="00C956AA"/>
    <w:rsid w:val="00C95ED3"/>
    <w:rsid w:val="00C9697D"/>
    <w:rsid w:val="00C96CA1"/>
    <w:rsid w:val="00CA0044"/>
    <w:rsid w:val="00CA0827"/>
    <w:rsid w:val="00CA0ECF"/>
    <w:rsid w:val="00CA1ACE"/>
    <w:rsid w:val="00CA3C7D"/>
    <w:rsid w:val="00CA6497"/>
    <w:rsid w:val="00CB040C"/>
    <w:rsid w:val="00CB0AE4"/>
    <w:rsid w:val="00CB0BC1"/>
    <w:rsid w:val="00CB0F56"/>
    <w:rsid w:val="00CB5D21"/>
    <w:rsid w:val="00CB5D74"/>
    <w:rsid w:val="00CB7384"/>
    <w:rsid w:val="00CC309D"/>
    <w:rsid w:val="00CC4991"/>
    <w:rsid w:val="00CC71E6"/>
    <w:rsid w:val="00CC7DE0"/>
    <w:rsid w:val="00CD0FEC"/>
    <w:rsid w:val="00CD24D5"/>
    <w:rsid w:val="00CD6C4C"/>
    <w:rsid w:val="00CD7D16"/>
    <w:rsid w:val="00CE02CB"/>
    <w:rsid w:val="00CE475D"/>
    <w:rsid w:val="00CE52F8"/>
    <w:rsid w:val="00CF3991"/>
    <w:rsid w:val="00CF3F28"/>
    <w:rsid w:val="00CF422F"/>
    <w:rsid w:val="00CF4353"/>
    <w:rsid w:val="00D002D4"/>
    <w:rsid w:val="00D00351"/>
    <w:rsid w:val="00D01ACA"/>
    <w:rsid w:val="00D03B2A"/>
    <w:rsid w:val="00D07199"/>
    <w:rsid w:val="00D138EC"/>
    <w:rsid w:val="00D13B59"/>
    <w:rsid w:val="00D13E2C"/>
    <w:rsid w:val="00D1628B"/>
    <w:rsid w:val="00D20CF0"/>
    <w:rsid w:val="00D216A0"/>
    <w:rsid w:val="00D21CEB"/>
    <w:rsid w:val="00D22172"/>
    <w:rsid w:val="00D22268"/>
    <w:rsid w:val="00D23AFB"/>
    <w:rsid w:val="00D26158"/>
    <w:rsid w:val="00D301F3"/>
    <w:rsid w:val="00D34A5A"/>
    <w:rsid w:val="00D35A47"/>
    <w:rsid w:val="00D3609D"/>
    <w:rsid w:val="00D36B2B"/>
    <w:rsid w:val="00D4277F"/>
    <w:rsid w:val="00D47789"/>
    <w:rsid w:val="00D513B3"/>
    <w:rsid w:val="00D51DA7"/>
    <w:rsid w:val="00D531AE"/>
    <w:rsid w:val="00D5347C"/>
    <w:rsid w:val="00D53FB5"/>
    <w:rsid w:val="00D54EF5"/>
    <w:rsid w:val="00D57A64"/>
    <w:rsid w:val="00D61531"/>
    <w:rsid w:val="00D620C4"/>
    <w:rsid w:val="00D62D71"/>
    <w:rsid w:val="00D63037"/>
    <w:rsid w:val="00D631A6"/>
    <w:rsid w:val="00D6453E"/>
    <w:rsid w:val="00D6510B"/>
    <w:rsid w:val="00D66CA4"/>
    <w:rsid w:val="00D67396"/>
    <w:rsid w:val="00D7263D"/>
    <w:rsid w:val="00D7784B"/>
    <w:rsid w:val="00D80D00"/>
    <w:rsid w:val="00D8147A"/>
    <w:rsid w:val="00D81E1A"/>
    <w:rsid w:val="00D829C6"/>
    <w:rsid w:val="00D831CF"/>
    <w:rsid w:val="00D84BFD"/>
    <w:rsid w:val="00D85398"/>
    <w:rsid w:val="00D860C3"/>
    <w:rsid w:val="00D91143"/>
    <w:rsid w:val="00D9271D"/>
    <w:rsid w:val="00D9355A"/>
    <w:rsid w:val="00D96046"/>
    <w:rsid w:val="00D96397"/>
    <w:rsid w:val="00D96454"/>
    <w:rsid w:val="00D974FE"/>
    <w:rsid w:val="00DA0E43"/>
    <w:rsid w:val="00DA183D"/>
    <w:rsid w:val="00DA1C6E"/>
    <w:rsid w:val="00DA25C2"/>
    <w:rsid w:val="00DA2DCD"/>
    <w:rsid w:val="00DA428B"/>
    <w:rsid w:val="00DA4290"/>
    <w:rsid w:val="00DA4C94"/>
    <w:rsid w:val="00DA66A5"/>
    <w:rsid w:val="00DA776C"/>
    <w:rsid w:val="00DB05E6"/>
    <w:rsid w:val="00DB0FF3"/>
    <w:rsid w:val="00DB1D8C"/>
    <w:rsid w:val="00DB25FC"/>
    <w:rsid w:val="00DB517D"/>
    <w:rsid w:val="00DB5226"/>
    <w:rsid w:val="00DB5AA7"/>
    <w:rsid w:val="00DB625B"/>
    <w:rsid w:val="00DB7018"/>
    <w:rsid w:val="00DC06DE"/>
    <w:rsid w:val="00DD1A34"/>
    <w:rsid w:val="00DD5D8A"/>
    <w:rsid w:val="00DD6811"/>
    <w:rsid w:val="00DE0DB4"/>
    <w:rsid w:val="00DE1CDC"/>
    <w:rsid w:val="00DE1CED"/>
    <w:rsid w:val="00DF0F53"/>
    <w:rsid w:val="00DF3C52"/>
    <w:rsid w:val="00DF5896"/>
    <w:rsid w:val="00DF72BA"/>
    <w:rsid w:val="00DF7422"/>
    <w:rsid w:val="00E00982"/>
    <w:rsid w:val="00E02847"/>
    <w:rsid w:val="00E03EC2"/>
    <w:rsid w:val="00E04EA0"/>
    <w:rsid w:val="00E06146"/>
    <w:rsid w:val="00E06286"/>
    <w:rsid w:val="00E101B0"/>
    <w:rsid w:val="00E10C9E"/>
    <w:rsid w:val="00E10D6F"/>
    <w:rsid w:val="00E134F7"/>
    <w:rsid w:val="00E14DF8"/>
    <w:rsid w:val="00E153E0"/>
    <w:rsid w:val="00E15D0E"/>
    <w:rsid w:val="00E16CD3"/>
    <w:rsid w:val="00E17CD1"/>
    <w:rsid w:val="00E229CA"/>
    <w:rsid w:val="00E24DE3"/>
    <w:rsid w:val="00E26494"/>
    <w:rsid w:val="00E26660"/>
    <w:rsid w:val="00E26E7E"/>
    <w:rsid w:val="00E279DE"/>
    <w:rsid w:val="00E31640"/>
    <w:rsid w:val="00E324F2"/>
    <w:rsid w:val="00E33067"/>
    <w:rsid w:val="00E33EB5"/>
    <w:rsid w:val="00E353F6"/>
    <w:rsid w:val="00E35C5B"/>
    <w:rsid w:val="00E362D4"/>
    <w:rsid w:val="00E36AD9"/>
    <w:rsid w:val="00E402BA"/>
    <w:rsid w:val="00E411A4"/>
    <w:rsid w:val="00E42DAB"/>
    <w:rsid w:val="00E4308D"/>
    <w:rsid w:val="00E43C29"/>
    <w:rsid w:val="00E43D37"/>
    <w:rsid w:val="00E44695"/>
    <w:rsid w:val="00E451ED"/>
    <w:rsid w:val="00E468AB"/>
    <w:rsid w:val="00E51851"/>
    <w:rsid w:val="00E54A62"/>
    <w:rsid w:val="00E54C9A"/>
    <w:rsid w:val="00E567D2"/>
    <w:rsid w:val="00E575CB"/>
    <w:rsid w:val="00E578A4"/>
    <w:rsid w:val="00E640F3"/>
    <w:rsid w:val="00E66988"/>
    <w:rsid w:val="00E67234"/>
    <w:rsid w:val="00E675C8"/>
    <w:rsid w:val="00E7469E"/>
    <w:rsid w:val="00E760C5"/>
    <w:rsid w:val="00E800A8"/>
    <w:rsid w:val="00E8013D"/>
    <w:rsid w:val="00E8064C"/>
    <w:rsid w:val="00E816D4"/>
    <w:rsid w:val="00E818F4"/>
    <w:rsid w:val="00E82C58"/>
    <w:rsid w:val="00E836CC"/>
    <w:rsid w:val="00E83D03"/>
    <w:rsid w:val="00E875F0"/>
    <w:rsid w:val="00E93F29"/>
    <w:rsid w:val="00E96C06"/>
    <w:rsid w:val="00EA0891"/>
    <w:rsid w:val="00EA1539"/>
    <w:rsid w:val="00EA42AB"/>
    <w:rsid w:val="00EA5489"/>
    <w:rsid w:val="00EA614C"/>
    <w:rsid w:val="00EA6B23"/>
    <w:rsid w:val="00EA76B6"/>
    <w:rsid w:val="00EB4520"/>
    <w:rsid w:val="00EB499D"/>
    <w:rsid w:val="00EB5A34"/>
    <w:rsid w:val="00EC010D"/>
    <w:rsid w:val="00EC047B"/>
    <w:rsid w:val="00EC056C"/>
    <w:rsid w:val="00EC2355"/>
    <w:rsid w:val="00EC4309"/>
    <w:rsid w:val="00EC6278"/>
    <w:rsid w:val="00EC7C41"/>
    <w:rsid w:val="00EC7C70"/>
    <w:rsid w:val="00ED0F55"/>
    <w:rsid w:val="00ED10FB"/>
    <w:rsid w:val="00ED1A81"/>
    <w:rsid w:val="00ED76AB"/>
    <w:rsid w:val="00EE0FC2"/>
    <w:rsid w:val="00EE155B"/>
    <w:rsid w:val="00EE1C6D"/>
    <w:rsid w:val="00EE5952"/>
    <w:rsid w:val="00EE6587"/>
    <w:rsid w:val="00EF18FD"/>
    <w:rsid w:val="00EF5115"/>
    <w:rsid w:val="00EF55A3"/>
    <w:rsid w:val="00F003F7"/>
    <w:rsid w:val="00F029A2"/>
    <w:rsid w:val="00F053FE"/>
    <w:rsid w:val="00F061B3"/>
    <w:rsid w:val="00F06C27"/>
    <w:rsid w:val="00F07077"/>
    <w:rsid w:val="00F10050"/>
    <w:rsid w:val="00F138C6"/>
    <w:rsid w:val="00F15C35"/>
    <w:rsid w:val="00F22237"/>
    <w:rsid w:val="00F26F3E"/>
    <w:rsid w:val="00F301D3"/>
    <w:rsid w:val="00F31E08"/>
    <w:rsid w:val="00F31F09"/>
    <w:rsid w:val="00F328C7"/>
    <w:rsid w:val="00F352B0"/>
    <w:rsid w:val="00F37387"/>
    <w:rsid w:val="00F40743"/>
    <w:rsid w:val="00F410C8"/>
    <w:rsid w:val="00F43353"/>
    <w:rsid w:val="00F44D37"/>
    <w:rsid w:val="00F450A3"/>
    <w:rsid w:val="00F470F7"/>
    <w:rsid w:val="00F47717"/>
    <w:rsid w:val="00F52796"/>
    <w:rsid w:val="00F52D6A"/>
    <w:rsid w:val="00F53127"/>
    <w:rsid w:val="00F57552"/>
    <w:rsid w:val="00F60E00"/>
    <w:rsid w:val="00F618F1"/>
    <w:rsid w:val="00F62415"/>
    <w:rsid w:val="00F6255D"/>
    <w:rsid w:val="00F63762"/>
    <w:rsid w:val="00F65DBD"/>
    <w:rsid w:val="00F67364"/>
    <w:rsid w:val="00F71282"/>
    <w:rsid w:val="00F7251B"/>
    <w:rsid w:val="00F76B0D"/>
    <w:rsid w:val="00F77595"/>
    <w:rsid w:val="00F814FB"/>
    <w:rsid w:val="00F8310F"/>
    <w:rsid w:val="00F84FBE"/>
    <w:rsid w:val="00F85D2D"/>
    <w:rsid w:val="00F87EAA"/>
    <w:rsid w:val="00F87FEA"/>
    <w:rsid w:val="00F916BF"/>
    <w:rsid w:val="00F938A5"/>
    <w:rsid w:val="00F95663"/>
    <w:rsid w:val="00FA1CB8"/>
    <w:rsid w:val="00FA42BF"/>
    <w:rsid w:val="00FA4EDB"/>
    <w:rsid w:val="00FA57EE"/>
    <w:rsid w:val="00FA5807"/>
    <w:rsid w:val="00FA58F7"/>
    <w:rsid w:val="00FA6B20"/>
    <w:rsid w:val="00FA7876"/>
    <w:rsid w:val="00FB21E5"/>
    <w:rsid w:val="00FB23BA"/>
    <w:rsid w:val="00FB2D4A"/>
    <w:rsid w:val="00FB5838"/>
    <w:rsid w:val="00FB5A4D"/>
    <w:rsid w:val="00FC1738"/>
    <w:rsid w:val="00FC2221"/>
    <w:rsid w:val="00FC353F"/>
    <w:rsid w:val="00FC3604"/>
    <w:rsid w:val="00FC36A0"/>
    <w:rsid w:val="00FC5295"/>
    <w:rsid w:val="00FC5BE4"/>
    <w:rsid w:val="00FC5E9A"/>
    <w:rsid w:val="00FC6785"/>
    <w:rsid w:val="00FC70B4"/>
    <w:rsid w:val="00FC7E53"/>
    <w:rsid w:val="00FD0584"/>
    <w:rsid w:val="00FD0978"/>
    <w:rsid w:val="00FD15EC"/>
    <w:rsid w:val="00FD2703"/>
    <w:rsid w:val="00FD4AAA"/>
    <w:rsid w:val="00FD7C58"/>
    <w:rsid w:val="00FE1BF2"/>
    <w:rsid w:val="00FE7647"/>
    <w:rsid w:val="00FF0214"/>
    <w:rsid w:val="00FF13CD"/>
    <w:rsid w:val="00FF1FF0"/>
    <w:rsid w:val="00FF2053"/>
    <w:rsid w:val="00FF3D65"/>
    <w:rsid w:val="1B6FF35B"/>
    <w:rsid w:val="2421CE8E"/>
    <w:rsid w:val="42B13119"/>
    <w:rsid w:val="68AA5199"/>
    <w:rsid w:val="69F3E8AC"/>
    <w:rsid w:val="6E777C5A"/>
    <w:rsid w:val="7F1F74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E3E645"/>
  <w15:docId w15:val="{85726930-DCEF-4600-9E59-FDA961F6E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D3609D"/>
    <w:pPr>
      <w:spacing w:before="120" w:after="0" w:line="240" w:lineRule="auto"/>
      <w:ind w:left="72" w:right="72"/>
    </w:pPr>
    <w:rPr>
      <w:sz w:val="24"/>
      <w:lang w:val="nl-NL"/>
    </w:rPr>
  </w:style>
  <w:style w:type="paragraph" w:styleId="Kop1">
    <w:name w:val="heading 1"/>
    <w:basedOn w:val="Standaard"/>
    <w:next w:val="Standaard"/>
    <w:link w:val="Kop1Char"/>
    <w:uiPriority w:val="1"/>
    <w:qFormat/>
    <w:rsid w:val="001E09B1"/>
    <w:pPr>
      <w:keepNext/>
      <w:keepLines/>
      <w:numPr>
        <w:numId w:val="2"/>
      </w:numPr>
      <w:pBdr>
        <w:top w:val="single" w:sz="4" w:space="1" w:color="0070C0"/>
        <w:left w:val="single" w:sz="4" w:space="4" w:color="0070C0"/>
        <w:bottom w:val="single" w:sz="4" w:space="0" w:color="0070C0"/>
        <w:right w:val="single" w:sz="4" w:space="4" w:color="0070C0"/>
      </w:pBdr>
      <w:shd w:val="clear" w:color="auto" w:fill="0070C0"/>
      <w:spacing w:after="40"/>
      <w:ind w:right="74"/>
      <w:outlineLvl w:val="0"/>
    </w:pPr>
    <w:rPr>
      <w:rFonts w:asciiTheme="majorHAnsi" w:eastAsiaTheme="majorEastAsia" w:hAnsiTheme="majorHAnsi" w:cstheme="majorBidi"/>
      <w:caps/>
      <w:color w:val="FFFFFF" w:themeColor="background1"/>
      <w:kern w:val="0"/>
      <w:sz w:val="28"/>
      <w:szCs w:val="28"/>
    </w:rPr>
  </w:style>
  <w:style w:type="paragraph" w:styleId="Kop2">
    <w:name w:val="heading 2"/>
    <w:basedOn w:val="Standaard"/>
    <w:next w:val="Standaard"/>
    <w:link w:val="Kop2Char"/>
    <w:uiPriority w:val="1"/>
    <w:qFormat/>
    <w:rsid w:val="00A716A1"/>
    <w:pPr>
      <w:keepNext/>
      <w:keepLines/>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00B0F0"/>
      <w:spacing w:before="360" w:after="120"/>
      <w:outlineLvl w:val="1"/>
    </w:pPr>
    <w:rPr>
      <w:rFonts w:asciiTheme="majorHAnsi" w:eastAsiaTheme="majorEastAsia" w:hAnsiTheme="majorHAnsi" w:cstheme="majorBidi"/>
      <w:bCs/>
      <w:caps/>
      <w:color w:val="FFFFFF" w:themeColor="background1"/>
      <w:spacing w:val="20"/>
      <w:szCs w:val="24"/>
    </w:rPr>
  </w:style>
  <w:style w:type="paragraph" w:styleId="Kop3">
    <w:name w:val="heading 3"/>
    <w:basedOn w:val="Standaard"/>
    <w:next w:val="Standaard"/>
    <w:link w:val="Kop3Char"/>
    <w:uiPriority w:val="1"/>
    <w:qFormat/>
    <w:rsid w:val="005916D8"/>
    <w:pPr>
      <w:keepNext/>
      <w:keepLines/>
      <w:spacing w:before="240" w:after="120"/>
      <w:outlineLvl w:val="2"/>
    </w:pPr>
    <w:rPr>
      <w:rFonts w:asciiTheme="majorHAnsi" w:eastAsiaTheme="majorEastAsia" w:hAnsiTheme="majorHAnsi" w:cstheme="majorBidi"/>
      <w:b/>
      <w:bCs/>
      <w:caps/>
      <w:color w:val="00B0F0"/>
      <w:szCs w:val="24"/>
    </w:rPr>
  </w:style>
  <w:style w:type="paragraph" w:styleId="Kop4">
    <w:name w:val="heading 4"/>
    <w:basedOn w:val="Standaard"/>
    <w:next w:val="Standaard"/>
    <w:link w:val="Kop4Char"/>
    <w:uiPriority w:val="1"/>
    <w:qFormat/>
    <w:rsid w:val="00E15D0E"/>
    <w:pPr>
      <w:outlineLvl w:val="3"/>
    </w:pPr>
    <w:rPr>
      <w:rFonts w:asciiTheme="majorHAnsi" w:eastAsiaTheme="majorEastAsia" w:hAnsiTheme="majorHAnsi" w:cstheme="majorBidi"/>
    </w:rPr>
  </w:style>
  <w:style w:type="paragraph" w:styleId="Kop5">
    <w:name w:val="heading 5"/>
    <w:basedOn w:val="Standaard"/>
    <w:next w:val="Standaard"/>
    <w:link w:val="Kop5Char"/>
    <w:uiPriority w:val="9"/>
    <w:semiHidden/>
    <w:unhideWhenUsed/>
    <w:rsid w:val="00E15D0E"/>
    <w:pPr>
      <w:keepNext/>
      <w:keepLines/>
      <w:outlineLvl w:val="4"/>
    </w:pPr>
    <w:rPr>
      <w:rFonts w:asciiTheme="majorHAnsi" w:eastAsiaTheme="majorEastAsia" w:hAnsiTheme="majorHAnsi" w:cstheme="majorBidi"/>
      <w:i/>
      <w:iCs/>
      <w:caps/>
      <w:szCs w:val="24"/>
    </w:rPr>
  </w:style>
  <w:style w:type="paragraph" w:styleId="Kop6">
    <w:name w:val="heading 6"/>
    <w:basedOn w:val="Standaard"/>
    <w:next w:val="Standaard"/>
    <w:link w:val="Kop6Char"/>
    <w:uiPriority w:val="9"/>
    <w:semiHidden/>
    <w:unhideWhenUsed/>
    <w:qFormat/>
    <w:rsid w:val="00E15D0E"/>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Kop7">
    <w:name w:val="heading 7"/>
    <w:basedOn w:val="Standaard"/>
    <w:next w:val="Standaard"/>
    <w:link w:val="Kop7Char"/>
    <w:uiPriority w:val="9"/>
    <w:semiHidden/>
    <w:unhideWhenUsed/>
    <w:qFormat/>
    <w:rsid w:val="00E15D0E"/>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Kop8">
    <w:name w:val="heading 8"/>
    <w:basedOn w:val="Standaard"/>
    <w:next w:val="Standaard"/>
    <w:link w:val="Kop8Char"/>
    <w:uiPriority w:val="9"/>
    <w:semiHidden/>
    <w:unhideWhenUsed/>
    <w:qFormat/>
    <w:rsid w:val="00E15D0E"/>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Kop9">
    <w:name w:val="heading 9"/>
    <w:basedOn w:val="Standaard"/>
    <w:next w:val="Standaard"/>
    <w:link w:val="Kop9Char"/>
    <w:uiPriority w:val="9"/>
    <w:semiHidden/>
    <w:unhideWhenUsed/>
    <w:qFormat/>
    <w:rsid w:val="00E15D0E"/>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1"/>
    <w:rsid w:val="001E09B1"/>
    <w:rPr>
      <w:rFonts w:asciiTheme="majorHAnsi" w:eastAsiaTheme="majorEastAsia" w:hAnsiTheme="majorHAnsi" w:cstheme="majorBidi"/>
      <w:caps/>
      <w:color w:val="FFFFFF" w:themeColor="background1"/>
      <w:kern w:val="0"/>
      <w:sz w:val="28"/>
      <w:szCs w:val="28"/>
      <w:shd w:val="clear" w:color="auto" w:fill="0070C0"/>
      <w:lang w:val="nl-NL"/>
    </w:rPr>
  </w:style>
  <w:style w:type="character" w:customStyle="1" w:styleId="Kop2Char">
    <w:name w:val="Kop 2 Char"/>
    <w:basedOn w:val="Standaardalinea-lettertype"/>
    <w:link w:val="Kop2"/>
    <w:uiPriority w:val="1"/>
    <w:rsid w:val="00A716A1"/>
    <w:rPr>
      <w:rFonts w:asciiTheme="majorHAnsi" w:eastAsiaTheme="majorEastAsia" w:hAnsiTheme="majorHAnsi" w:cstheme="majorBidi"/>
      <w:bCs/>
      <w:caps/>
      <w:color w:val="FFFFFF" w:themeColor="background1"/>
      <w:spacing w:val="20"/>
      <w:sz w:val="24"/>
      <w:szCs w:val="24"/>
      <w:shd w:val="clear" w:color="auto" w:fill="00B0F0"/>
      <w:lang w:val="nl-NL"/>
    </w:rPr>
  </w:style>
  <w:style w:type="character" w:customStyle="1" w:styleId="Kop3Char">
    <w:name w:val="Kop 3 Char"/>
    <w:basedOn w:val="Standaardalinea-lettertype"/>
    <w:link w:val="Kop3"/>
    <w:uiPriority w:val="1"/>
    <w:rsid w:val="005916D8"/>
    <w:rPr>
      <w:rFonts w:asciiTheme="majorHAnsi" w:eastAsiaTheme="majorEastAsia" w:hAnsiTheme="majorHAnsi" w:cstheme="majorBidi"/>
      <w:b/>
      <w:bCs/>
      <w:caps/>
      <w:color w:val="00B0F0"/>
      <w:sz w:val="24"/>
      <w:szCs w:val="24"/>
      <w:lang w:val="nl-NL"/>
    </w:rPr>
  </w:style>
  <w:style w:type="character" w:customStyle="1" w:styleId="Kop4Char">
    <w:name w:val="Kop 4 Char"/>
    <w:basedOn w:val="Standaardalinea-lettertype"/>
    <w:link w:val="Kop4"/>
    <w:uiPriority w:val="1"/>
    <w:rsid w:val="00E15D0E"/>
    <w:rPr>
      <w:rFonts w:asciiTheme="majorHAnsi" w:eastAsiaTheme="majorEastAsia" w:hAnsiTheme="majorHAnsi" w:cstheme="majorBidi"/>
    </w:rPr>
  </w:style>
  <w:style w:type="character" w:customStyle="1" w:styleId="Kop5Char">
    <w:name w:val="Kop 5 Char"/>
    <w:basedOn w:val="Standaardalinea-lettertype"/>
    <w:link w:val="Kop5"/>
    <w:uiPriority w:val="9"/>
    <w:semiHidden/>
    <w:rsid w:val="00E15D0E"/>
    <w:rPr>
      <w:rFonts w:asciiTheme="majorHAnsi" w:eastAsiaTheme="majorEastAsia" w:hAnsiTheme="majorHAnsi" w:cstheme="majorBidi"/>
      <w:i/>
      <w:iCs/>
      <w:caps/>
      <w:sz w:val="24"/>
      <w:szCs w:val="24"/>
    </w:rPr>
  </w:style>
  <w:style w:type="character" w:customStyle="1" w:styleId="Kop6Char">
    <w:name w:val="Kop 6 Char"/>
    <w:basedOn w:val="Standaardalinea-lettertype"/>
    <w:link w:val="Kop6"/>
    <w:uiPriority w:val="9"/>
    <w:semiHidden/>
    <w:rsid w:val="00E15D0E"/>
    <w:rPr>
      <w:rFonts w:asciiTheme="majorHAnsi" w:eastAsiaTheme="majorEastAsia" w:hAnsiTheme="majorHAnsi" w:cstheme="majorBidi"/>
      <w:b/>
      <w:bCs/>
      <w:caps/>
      <w:color w:val="262626" w:themeColor="text1" w:themeTint="D9"/>
      <w:sz w:val="20"/>
      <w:szCs w:val="20"/>
    </w:rPr>
  </w:style>
  <w:style w:type="character" w:customStyle="1" w:styleId="Kop7Char">
    <w:name w:val="Kop 7 Char"/>
    <w:basedOn w:val="Standaardalinea-lettertype"/>
    <w:link w:val="Kop7"/>
    <w:uiPriority w:val="9"/>
    <w:semiHidden/>
    <w:rsid w:val="00E15D0E"/>
    <w:rPr>
      <w:rFonts w:asciiTheme="majorHAnsi" w:eastAsiaTheme="majorEastAsia" w:hAnsiTheme="majorHAnsi" w:cstheme="majorBidi"/>
      <w:b/>
      <w:bCs/>
      <w:i/>
      <w:iCs/>
      <w:caps/>
      <w:color w:val="262626" w:themeColor="text1" w:themeTint="D9"/>
      <w:sz w:val="20"/>
      <w:szCs w:val="20"/>
    </w:rPr>
  </w:style>
  <w:style w:type="character" w:customStyle="1" w:styleId="Kop8Char">
    <w:name w:val="Kop 8 Char"/>
    <w:basedOn w:val="Standaardalinea-lettertype"/>
    <w:link w:val="Kop8"/>
    <w:uiPriority w:val="9"/>
    <w:semiHidden/>
    <w:rsid w:val="00E15D0E"/>
    <w:rPr>
      <w:rFonts w:asciiTheme="majorHAnsi" w:eastAsiaTheme="majorEastAsia" w:hAnsiTheme="majorHAnsi" w:cstheme="majorBidi"/>
      <w:b/>
      <w:bCs/>
      <w:caps/>
      <w:color w:val="7F7F7F" w:themeColor="text1" w:themeTint="80"/>
      <w:sz w:val="20"/>
      <w:szCs w:val="20"/>
    </w:rPr>
  </w:style>
  <w:style w:type="character" w:customStyle="1" w:styleId="Kop9Char">
    <w:name w:val="Kop 9 Char"/>
    <w:basedOn w:val="Standaardalinea-lettertype"/>
    <w:link w:val="Kop9"/>
    <w:uiPriority w:val="9"/>
    <w:semiHidden/>
    <w:rsid w:val="00E15D0E"/>
    <w:rPr>
      <w:rFonts w:asciiTheme="majorHAnsi" w:eastAsiaTheme="majorEastAsia" w:hAnsiTheme="majorHAnsi" w:cstheme="majorBidi"/>
      <w:b/>
      <w:bCs/>
      <w:i/>
      <w:iCs/>
      <w:caps/>
      <w:color w:val="7F7F7F" w:themeColor="text1" w:themeTint="80"/>
      <w:sz w:val="20"/>
      <w:szCs w:val="20"/>
    </w:rPr>
  </w:style>
  <w:style w:type="paragraph" w:styleId="Bijschrift">
    <w:name w:val="caption"/>
    <w:basedOn w:val="Standaard"/>
    <w:next w:val="Standaard"/>
    <w:uiPriority w:val="35"/>
    <w:unhideWhenUsed/>
    <w:qFormat/>
    <w:rsid w:val="00E15D0E"/>
    <w:rPr>
      <w:b/>
      <w:bCs/>
      <w:smallCaps/>
      <w:color w:val="595959" w:themeColor="text1" w:themeTint="A6"/>
    </w:rPr>
  </w:style>
  <w:style w:type="paragraph" w:styleId="Titel">
    <w:name w:val="Title"/>
    <w:basedOn w:val="Standaard"/>
    <w:next w:val="Standaard"/>
    <w:link w:val="TitelChar"/>
    <w:uiPriority w:val="1"/>
    <w:qFormat/>
    <w:rsid w:val="00C24418"/>
    <w:pPr>
      <w:jc w:val="right"/>
    </w:pPr>
    <w:rPr>
      <w:rFonts w:asciiTheme="majorHAnsi" w:eastAsiaTheme="majorEastAsia" w:hAnsiTheme="majorHAnsi" w:cstheme="majorBidi"/>
      <w:caps/>
      <w:color w:val="0070C0"/>
      <w:sz w:val="52"/>
      <w:szCs w:val="52"/>
    </w:rPr>
  </w:style>
  <w:style w:type="character" w:customStyle="1" w:styleId="TitelChar">
    <w:name w:val="Titel Char"/>
    <w:basedOn w:val="Standaardalinea-lettertype"/>
    <w:link w:val="Titel"/>
    <w:uiPriority w:val="1"/>
    <w:rsid w:val="00C24418"/>
    <w:rPr>
      <w:rFonts w:asciiTheme="majorHAnsi" w:eastAsiaTheme="majorEastAsia" w:hAnsiTheme="majorHAnsi" w:cstheme="majorBidi"/>
      <w:caps/>
      <w:color w:val="0070C0"/>
      <w:sz w:val="52"/>
      <w:szCs w:val="52"/>
      <w:lang w:val="nl-NL"/>
    </w:rPr>
  </w:style>
  <w:style w:type="paragraph" w:styleId="Ondertitel">
    <w:name w:val="Subtitle"/>
    <w:basedOn w:val="Standaard"/>
    <w:next w:val="Standaard"/>
    <w:link w:val="OndertitelChar"/>
    <w:uiPriority w:val="1"/>
    <w:qFormat/>
    <w:rsid w:val="00E15D0E"/>
    <w:pPr>
      <w:jc w:val="right"/>
    </w:pPr>
    <w:rPr>
      <w:rFonts w:asciiTheme="majorHAnsi" w:eastAsiaTheme="majorEastAsia" w:hAnsiTheme="majorHAnsi" w:cstheme="majorBidi"/>
      <w:caps/>
      <w:sz w:val="28"/>
      <w:szCs w:val="28"/>
    </w:rPr>
  </w:style>
  <w:style w:type="character" w:customStyle="1" w:styleId="OndertitelChar">
    <w:name w:val="Ondertitel Char"/>
    <w:basedOn w:val="Standaardalinea-lettertype"/>
    <w:link w:val="Ondertitel"/>
    <w:uiPriority w:val="1"/>
    <w:rsid w:val="00E15D0E"/>
    <w:rPr>
      <w:rFonts w:asciiTheme="majorHAnsi" w:eastAsiaTheme="majorEastAsia" w:hAnsiTheme="majorHAnsi" w:cstheme="majorBidi"/>
      <w:caps/>
      <w:sz w:val="28"/>
      <w:szCs w:val="28"/>
    </w:rPr>
  </w:style>
  <w:style w:type="paragraph" w:styleId="Kopvaninhoudsopgave">
    <w:name w:val="TOC Heading"/>
    <w:basedOn w:val="Kop1"/>
    <w:next w:val="Standaard"/>
    <w:uiPriority w:val="39"/>
    <w:unhideWhenUsed/>
    <w:qFormat/>
    <w:rsid w:val="00E15D0E"/>
    <w:pPr>
      <w:outlineLvl w:val="9"/>
    </w:pPr>
  </w:style>
  <w:style w:type="table" w:styleId="Tabelraster">
    <w:name w:val="Table Grid"/>
    <w:basedOn w:val="Standaardtabel"/>
    <w:uiPriority w:val="39"/>
    <w:rsid w:val="00E15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3-Accent11">
    <w:name w:val="Rastertabel 3 - Accent 11"/>
    <w:basedOn w:val="Standaardtabel"/>
    <w:uiPriority w:val="48"/>
    <w:rsid w:val="00E15D0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jsttabel7kleurrijk-Accent11">
    <w:name w:val="Lijsttabel 7 kleurrijk - Accent 11"/>
    <w:basedOn w:val="Standaardtabel"/>
    <w:uiPriority w:val="52"/>
    <w:rsid w:val="00E15D0E"/>
    <w:pPr>
      <w:spacing w:after="0" w:line="240" w:lineRule="auto"/>
    </w:pPr>
    <w:rPr>
      <w:color w:val="365F91"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Rastertabel5donker-Accent11">
    <w:name w:val="Rastertabel 5 donker - Accent 11"/>
    <w:basedOn w:val="Standaardtabel"/>
    <w:uiPriority w:val="50"/>
    <w:rsid w:val="00E15D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Rastertabel4-Accent61">
    <w:name w:val="Rastertabel 4 - Accent 61"/>
    <w:basedOn w:val="Standaardtabel"/>
    <w:uiPriority w:val="49"/>
    <w:rsid w:val="00E15D0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29" w:type="dxa"/>
        <w:bottom w:w="29"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Tabelrasterlicht1">
    <w:name w:val="Tabelraster licht1"/>
    <w:basedOn w:val="Standaardtabel"/>
    <w:uiPriority w:val="40"/>
    <w:rsid w:val="00E15D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Onopgemaaktetabel21">
    <w:name w:val="Onopgemaakte tabel 21"/>
    <w:basedOn w:val="Standaardtabel"/>
    <w:uiPriority w:val="42"/>
    <w:rsid w:val="00E15D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jsttabel2-Accent11">
    <w:name w:val="Lijsttabel 2 - Accent 11"/>
    <w:basedOn w:val="Standaardtabel"/>
    <w:uiPriority w:val="47"/>
    <w:rsid w:val="00E15D0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jsttabel1licht-Accent21">
    <w:name w:val="Lijsttabel 1 licht - Accent 21"/>
    <w:basedOn w:val="Standaardtabel"/>
    <w:uiPriority w:val="46"/>
    <w:rsid w:val="00E15D0E"/>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Tekstvantijdelijkeaanduiding">
    <w:name w:val="Placeholder Text"/>
    <w:basedOn w:val="Standaardalinea-lettertype"/>
    <w:uiPriority w:val="2"/>
    <w:rsid w:val="00E15D0E"/>
    <w:rPr>
      <w:i/>
      <w:iCs/>
      <w:color w:val="808080"/>
    </w:rPr>
  </w:style>
  <w:style w:type="table" w:customStyle="1" w:styleId="Rastertabel4-Accent11">
    <w:name w:val="Rastertabel 4 - Accent 11"/>
    <w:basedOn w:val="Standaardtabel"/>
    <w:uiPriority w:val="49"/>
    <w:rsid w:val="00E15D0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29" w:type="dxa"/>
        <w:bottom w:w="29"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Rastertabel4-Accent21">
    <w:name w:val="Rastertabel 4 - Accent 21"/>
    <w:basedOn w:val="Standaardtabel"/>
    <w:uiPriority w:val="49"/>
    <w:rsid w:val="00E15D0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29" w:type="dxa"/>
        <w:bottom w:w="29"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Onopgemaaktetabel41">
    <w:name w:val="Onopgemaakte tabel 41"/>
    <w:basedOn w:val="Standaardtabel"/>
    <w:uiPriority w:val="44"/>
    <w:rsid w:val="00E15D0E"/>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stertabel1licht-Accent61">
    <w:name w:val="Rastertabel 1 licht - Accent 61"/>
    <w:basedOn w:val="Standaardtabel"/>
    <w:uiPriority w:val="46"/>
    <w:rsid w:val="00E15D0E"/>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29" w:type="dxa"/>
        <w:bottom w:w="29"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Lijsttabel1licht-Accent61">
    <w:name w:val="Lijsttabel 1 licht - Accent 61"/>
    <w:basedOn w:val="Standaardtabel"/>
    <w:uiPriority w:val="46"/>
    <w:rsid w:val="00E15D0E"/>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Voettekst">
    <w:name w:val="footer"/>
    <w:basedOn w:val="Standaard"/>
    <w:link w:val="VoettekstChar"/>
    <w:uiPriority w:val="99"/>
    <w:qFormat/>
    <w:rsid w:val="00E15D0E"/>
    <w:pPr>
      <w:spacing w:before="0"/>
    </w:pPr>
  </w:style>
  <w:style w:type="character" w:customStyle="1" w:styleId="VoettekstChar">
    <w:name w:val="Voettekst Char"/>
    <w:basedOn w:val="Standaardalinea-lettertype"/>
    <w:link w:val="Voettekst"/>
    <w:uiPriority w:val="99"/>
    <w:rsid w:val="00E15D0E"/>
  </w:style>
  <w:style w:type="table" w:customStyle="1" w:styleId="Noborders">
    <w:name w:val="No borders"/>
    <w:basedOn w:val="Standaardtabel"/>
    <w:uiPriority w:val="99"/>
    <w:rsid w:val="00E15D0E"/>
    <w:pPr>
      <w:spacing w:after="0" w:line="240" w:lineRule="auto"/>
    </w:pPr>
    <w:tblPr/>
  </w:style>
  <w:style w:type="table" w:customStyle="1" w:styleId="Rastertabel1licht-Accent11">
    <w:name w:val="Rastertabel 1 licht - Accent 11"/>
    <w:aliases w:val="Sample questionnaires table"/>
    <w:basedOn w:val="Standaardtabel"/>
    <w:uiPriority w:val="46"/>
    <w:rsid w:val="00E15D0E"/>
    <w:pPr>
      <w:spacing w:after="0" w:line="240" w:lineRule="auto"/>
    </w:pPr>
    <w:tblPr>
      <w:tblStyleRowBandSize w:val="1"/>
      <w:tblStyleColBandSize w:val="1"/>
      <w:tblBorders>
        <w:insideH w:val="single" w:sz="4" w:space="0" w:color="4F81BD" w:themeColor="accent1"/>
      </w:tblBorders>
      <w:tblCellMar>
        <w:top w:w="29" w:type="dxa"/>
        <w:bottom w:w="29" w:type="dxa"/>
      </w:tblCellMar>
    </w:tblPr>
    <w:tblStylePr w:type="firstRow">
      <w:rPr>
        <w:b w:val="0"/>
        <w:bCs/>
      </w:rPr>
      <w:tblPr/>
      <w:tcPr>
        <w:tcBorders>
          <w:top w:val="nil"/>
          <w:left w:val="nil"/>
          <w:bottom w:val="single" w:sz="12" w:space="0" w:color="4F81BD" w:themeColor="accent1"/>
          <w:right w:val="nil"/>
          <w:insideH w:val="nil"/>
          <w:insideV w:val="nil"/>
          <w:tl2br w:val="nil"/>
          <w:tr2bl w:val="nil"/>
        </w:tcBorders>
      </w:tcPr>
    </w:tblStylePr>
    <w:tblStylePr w:type="lastRow">
      <w:rPr>
        <w:b/>
        <w:bCs/>
      </w:rPr>
      <w:tblPr/>
      <w:tcPr>
        <w:tcBorders>
          <w:top w:val="double" w:sz="2" w:space="0" w:color="95B3D7" w:themeColor="accent1" w:themeTint="99"/>
        </w:tcBorders>
      </w:tcPr>
    </w:tblStylePr>
    <w:tblStylePr w:type="firstCol">
      <w:rPr>
        <w:b w:val="0"/>
        <w:bCs/>
      </w:rPr>
    </w:tblStylePr>
    <w:tblStylePr w:type="lastCol">
      <w:rPr>
        <w:b w:val="0"/>
        <w:bCs/>
      </w:rPr>
    </w:tblStylePr>
  </w:style>
  <w:style w:type="table" w:customStyle="1" w:styleId="Rastertabel2-Accent11">
    <w:name w:val="Rastertabel 2 - Accent 11"/>
    <w:basedOn w:val="Standaardtabel"/>
    <w:uiPriority w:val="47"/>
    <w:rsid w:val="00E15D0E"/>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29" w:type="dxa"/>
        <w:bottom w:w="29"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ogo">
    <w:name w:val="Logo"/>
    <w:basedOn w:val="Standaard"/>
    <w:next w:val="Standaard"/>
    <w:uiPriority w:val="1"/>
    <w:qFormat/>
    <w:rsid w:val="00E15D0E"/>
    <w:pPr>
      <w:spacing w:after="1440"/>
      <w:jc w:val="right"/>
    </w:pPr>
    <w:rPr>
      <w:color w:val="17365D" w:themeColor="text2" w:themeShade="BF"/>
      <w:sz w:val="52"/>
      <w:szCs w:val="52"/>
    </w:rPr>
  </w:style>
  <w:style w:type="paragraph" w:styleId="Bovenkantformulier">
    <w:name w:val="HTML Top of Form"/>
    <w:basedOn w:val="Standaard"/>
    <w:next w:val="Standaard"/>
    <w:link w:val="BovenkantformulierChar"/>
    <w:hidden/>
    <w:uiPriority w:val="99"/>
    <w:semiHidden/>
    <w:unhideWhenUsed/>
    <w:rsid w:val="00E15D0E"/>
    <w:pPr>
      <w:pBdr>
        <w:bottom w:val="single" w:sz="6" w:space="1" w:color="auto"/>
      </w:pBdr>
      <w:jc w:val="center"/>
    </w:pPr>
    <w:rPr>
      <w:rFonts w:ascii="Arial" w:hAnsi="Arial" w:cs="Arial"/>
      <w:vanish/>
      <w:sz w:val="16"/>
      <w:szCs w:val="16"/>
    </w:rPr>
  </w:style>
  <w:style w:type="character" w:customStyle="1" w:styleId="BovenkantformulierChar">
    <w:name w:val="Bovenkant formulier Char"/>
    <w:basedOn w:val="Standaardalinea-lettertype"/>
    <w:link w:val="Bovenkantformulier"/>
    <w:uiPriority w:val="99"/>
    <w:semiHidden/>
    <w:rsid w:val="00E15D0E"/>
    <w:rPr>
      <w:rFonts w:ascii="Arial" w:hAnsi="Arial" w:cs="Arial"/>
      <w:vanish/>
      <w:sz w:val="16"/>
      <w:szCs w:val="16"/>
    </w:rPr>
  </w:style>
  <w:style w:type="paragraph" w:styleId="Onderkantformulier">
    <w:name w:val="HTML Bottom of Form"/>
    <w:basedOn w:val="Standaard"/>
    <w:next w:val="Standaard"/>
    <w:link w:val="OnderkantformulierChar"/>
    <w:hidden/>
    <w:uiPriority w:val="99"/>
    <w:semiHidden/>
    <w:unhideWhenUsed/>
    <w:rsid w:val="00E15D0E"/>
    <w:pPr>
      <w:pBdr>
        <w:top w:val="single" w:sz="6" w:space="1" w:color="auto"/>
      </w:pBdr>
      <w:jc w:val="center"/>
    </w:pPr>
    <w:rPr>
      <w:rFonts w:ascii="Arial" w:hAnsi="Arial" w:cs="Arial"/>
      <w:vanish/>
      <w:sz w:val="16"/>
      <w:szCs w:val="16"/>
    </w:rPr>
  </w:style>
  <w:style w:type="character" w:customStyle="1" w:styleId="OnderkantformulierChar">
    <w:name w:val="Onderkant formulier Char"/>
    <w:basedOn w:val="Standaardalinea-lettertype"/>
    <w:link w:val="Onderkantformulier"/>
    <w:uiPriority w:val="99"/>
    <w:semiHidden/>
    <w:rsid w:val="00E15D0E"/>
    <w:rPr>
      <w:rFonts w:ascii="Arial" w:hAnsi="Arial" w:cs="Arial"/>
      <w:vanish/>
      <w:sz w:val="16"/>
      <w:szCs w:val="16"/>
    </w:rPr>
  </w:style>
  <w:style w:type="paragraph" w:customStyle="1" w:styleId="Contactinfo">
    <w:name w:val="Contact info"/>
    <w:basedOn w:val="Standaard"/>
    <w:uiPriority w:val="1"/>
    <w:qFormat/>
    <w:rsid w:val="00E15D0E"/>
    <w:pPr>
      <w:jc w:val="right"/>
    </w:pPr>
    <w:rPr>
      <w:caps/>
    </w:rPr>
  </w:style>
  <w:style w:type="table" w:customStyle="1" w:styleId="Rastertabel3-Accent31">
    <w:name w:val="Rastertabel 3 - Accent 31"/>
    <w:basedOn w:val="Standaardtabel"/>
    <w:uiPriority w:val="48"/>
    <w:rsid w:val="00E15D0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Rastertabel5donker-Accent31">
    <w:name w:val="Rastertabel 5 donker - Accent 31"/>
    <w:basedOn w:val="Standaardtabel"/>
    <w:uiPriority w:val="50"/>
    <w:rsid w:val="00E15D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Rastertabel1licht-Accent31">
    <w:name w:val="Rastertabel 1 licht - Accent 31"/>
    <w:basedOn w:val="Standaardtabel"/>
    <w:uiPriority w:val="46"/>
    <w:rsid w:val="00E15D0E"/>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E15D0E"/>
    <w:pPr>
      <w:tabs>
        <w:tab w:val="center" w:pos="4680"/>
        <w:tab w:val="right" w:pos="9360"/>
      </w:tabs>
      <w:spacing w:before="0"/>
      <w:jc w:val="right"/>
    </w:pPr>
  </w:style>
  <w:style w:type="paragraph" w:styleId="Handtekening">
    <w:name w:val="Signature"/>
    <w:basedOn w:val="Standaard"/>
    <w:link w:val="HandtekeningChar"/>
    <w:uiPriority w:val="1"/>
    <w:qFormat/>
    <w:rsid w:val="00E15D0E"/>
    <w:pPr>
      <w:spacing w:after="360" w:line="276" w:lineRule="auto"/>
      <w:ind w:left="0" w:right="0"/>
      <w:jc w:val="center"/>
    </w:pPr>
    <w:rPr>
      <w:kern w:val="0"/>
      <w:sz w:val="16"/>
      <w:szCs w:val="16"/>
    </w:rPr>
  </w:style>
  <w:style w:type="character" w:customStyle="1" w:styleId="HandtekeningChar">
    <w:name w:val="Handtekening Char"/>
    <w:basedOn w:val="Standaardalinea-lettertype"/>
    <w:link w:val="Handtekening"/>
    <w:uiPriority w:val="1"/>
    <w:rsid w:val="00E15D0E"/>
    <w:rPr>
      <w:kern w:val="0"/>
      <w:sz w:val="16"/>
      <w:szCs w:val="16"/>
    </w:rPr>
  </w:style>
  <w:style w:type="paragraph" w:customStyle="1" w:styleId="Sign-off">
    <w:name w:val="Sign-off"/>
    <w:basedOn w:val="Standaard"/>
    <w:uiPriority w:val="1"/>
    <w:qFormat/>
    <w:rsid w:val="00E15D0E"/>
    <w:pPr>
      <w:jc w:val="center"/>
    </w:pPr>
    <w:rPr>
      <w:sz w:val="20"/>
      <w:szCs w:val="20"/>
    </w:rPr>
  </w:style>
  <w:style w:type="paragraph" w:customStyle="1" w:styleId="Rightalign">
    <w:name w:val="Right align"/>
    <w:basedOn w:val="Standaard"/>
    <w:uiPriority w:val="1"/>
    <w:qFormat/>
    <w:rsid w:val="00E15D0E"/>
    <w:pPr>
      <w:jc w:val="right"/>
    </w:pPr>
  </w:style>
  <w:style w:type="table" w:customStyle="1" w:styleId="Rastertabel1licht-Accent21">
    <w:name w:val="Rastertabel 1 licht - Accent 21"/>
    <w:basedOn w:val="Standaardtabel"/>
    <w:uiPriority w:val="46"/>
    <w:rsid w:val="00E15D0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KoptekstChar">
    <w:name w:val="Koptekst Char"/>
    <w:basedOn w:val="Standaardalinea-lettertype"/>
    <w:link w:val="Koptekst"/>
    <w:uiPriority w:val="99"/>
    <w:rsid w:val="00E15D0E"/>
  </w:style>
  <w:style w:type="paragraph" w:styleId="Lijstopsomteken">
    <w:name w:val="List Bullet"/>
    <w:basedOn w:val="Standaard"/>
    <w:uiPriority w:val="1"/>
    <w:unhideWhenUsed/>
    <w:rsid w:val="00E15D0E"/>
    <w:pPr>
      <w:numPr>
        <w:numId w:val="1"/>
      </w:numPr>
      <w:ind w:left="432"/>
      <w:contextualSpacing/>
    </w:pPr>
  </w:style>
  <w:style w:type="paragraph" w:styleId="Geenafstand">
    <w:name w:val="No Spacing"/>
    <w:uiPriority w:val="1"/>
    <w:qFormat/>
    <w:rsid w:val="00C95ED3"/>
    <w:pPr>
      <w:spacing w:after="0" w:line="240" w:lineRule="auto"/>
    </w:pPr>
    <w:rPr>
      <w:rFonts w:eastAsiaTheme="minorHAnsi"/>
      <w:color w:val="1F497D" w:themeColor="text2"/>
      <w:kern w:val="0"/>
      <w:sz w:val="20"/>
      <w:szCs w:val="20"/>
      <w:lang w:eastAsia="en-US"/>
    </w:rPr>
  </w:style>
  <w:style w:type="character" w:styleId="Hyperlink">
    <w:name w:val="Hyperlink"/>
    <w:basedOn w:val="Standaardalinea-lettertype"/>
    <w:uiPriority w:val="99"/>
    <w:unhideWhenUsed/>
    <w:rsid w:val="005B0618"/>
    <w:rPr>
      <w:color w:val="0000FF" w:themeColor="hyperlink"/>
      <w:u w:val="single"/>
    </w:rPr>
  </w:style>
  <w:style w:type="table" w:styleId="Gemiddeldelijst2-accent1">
    <w:name w:val="Medium List 2 Accent 1"/>
    <w:basedOn w:val="Standaardtabel"/>
    <w:uiPriority w:val="66"/>
    <w:rsid w:val="00C51139"/>
    <w:pPr>
      <w:spacing w:after="0" w:line="240" w:lineRule="auto"/>
    </w:pPr>
    <w:rPr>
      <w:rFonts w:asciiTheme="majorHAnsi" w:eastAsiaTheme="majorEastAsia" w:hAnsiTheme="majorHAnsi" w:cstheme="majorBidi"/>
      <w:color w:val="000000" w:themeColor="text1"/>
      <w:kern w:val="0"/>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Vivisol">
    <w:name w:val="Vivisol"/>
    <w:basedOn w:val="Standaardtabel"/>
    <w:uiPriority w:val="99"/>
    <w:rsid w:val="00C51139"/>
    <w:pPr>
      <w:spacing w:after="0" w:line="240" w:lineRule="auto"/>
    </w:pPr>
    <w:tblPr/>
  </w:style>
  <w:style w:type="paragraph" w:styleId="Lijstalinea">
    <w:name w:val="List Paragraph"/>
    <w:basedOn w:val="Standaard"/>
    <w:uiPriority w:val="34"/>
    <w:unhideWhenUsed/>
    <w:qFormat/>
    <w:rsid w:val="00F63762"/>
    <w:pPr>
      <w:ind w:left="720"/>
      <w:contextualSpacing/>
    </w:pPr>
  </w:style>
  <w:style w:type="table" w:customStyle="1" w:styleId="TableGrid1">
    <w:name w:val="Table Grid1"/>
    <w:basedOn w:val="Standaardtabel"/>
    <w:next w:val="Tabelraster"/>
    <w:uiPriority w:val="59"/>
    <w:rsid w:val="00BF360B"/>
    <w:pPr>
      <w:spacing w:after="0" w:line="240" w:lineRule="auto"/>
    </w:pPr>
    <w:rPr>
      <w:rFonts w:eastAsia="Times New Roman"/>
      <w:kern w:val="0"/>
      <w:lang w:val="nl-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gelnummer">
    <w:name w:val="line number"/>
    <w:basedOn w:val="Standaardalinea-lettertype"/>
    <w:uiPriority w:val="99"/>
    <w:semiHidden/>
    <w:unhideWhenUsed/>
    <w:rsid w:val="00BB6BEE"/>
  </w:style>
  <w:style w:type="paragraph" w:styleId="Inhopg1">
    <w:name w:val="toc 1"/>
    <w:basedOn w:val="Standaard"/>
    <w:next w:val="Standaard"/>
    <w:autoRedefine/>
    <w:uiPriority w:val="39"/>
    <w:unhideWhenUsed/>
    <w:rsid w:val="00DB05E6"/>
    <w:pPr>
      <w:tabs>
        <w:tab w:val="left" w:pos="480"/>
        <w:tab w:val="right" w:leader="dot" w:pos="9350"/>
      </w:tabs>
      <w:spacing w:before="0"/>
      <w:ind w:left="0" w:right="74"/>
    </w:pPr>
    <w:rPr>
      <w:b/>
      <w:bCs/>
      <w:szCs w:val="24"/>
    </w:rPr>
  </w:style>
  <w:style w:type="paragraph" w:styleId="Inhopg2">
    <w:name w:val="toc 2"/>
    <w:basedOn w:val="Standaard"/>
    <w:next w:val="Standaard"/>
    <w:autoRedefine/>
    <w:uiPriority w:val="39"/>
    <w:unhideWhenUsed/>
    <w:rsid w:val="007B33FC"/>
    <w:pPr>
      <w:spacing w:before="0"/>
      <w:ind w:left="240"/>
    </w:pPr>
    <w:rPr>
      <w:b/>
      <w:bCs/>
      <w:sz w:val="22"/>
    </w:rPr>
  </w:style>
  <w:style w:type="paragraph" w:styleId="Inhopg3">
    <w:name w:val="toc 3"/>
    <w:basedOn w:val="Standaard"/>
    <w:next w:val="Standaard"/>
    <w:autoRedefine/>
    <w:uiPriority w:val="39"/>
    <w:unhideWhenUsed/>
    <w:rsid w:val="007B33FC"/>
    <w:pPr>
      <w:spacing w:before="0"/>
      <w:ind w:left="480"/>
    </w:pPr>
    <w:rPr>
      <w:sz w:val="22"/>
    </w:rPr>
  </w:style>
  <w:style w:type="character" w:styleId="Paginanummer">
    <w:name w:val="page number"/>
    <w:basedOn w:val="Standaardalinea-lettertype"/>
    <w:uiPriority w:val="99"/>
    <w:semiHidden/>
    <w:unhideWhenUsed/>
    <w:rsid w:val="00FF2053"/>
  </w:style>
  <w:style w:type="character" w:customStyle="1" w:styleId="InternetLink">
    <w:name w:val="Internet Link"/>
    <w:rsid w:val="0091281B"/>
    <w:rPr>
      <w:color w:val="000080"/>
      <w:u w:val="single"/>
    </w:rPr>
  </w:style>
  <w:style w:type="character" w:customStyle="1" w:styleId="apple-converted-space">
    <w:name w:val="apple-converted-space"/>
    <w:basedOn w:val="Standaardalinea-lettertype"/>
    <w:rsid w:val="001C58F7"/>
  </w:style>
  <w:style w:type="paragraph" w:styleId="Inhopg4">
    <w:name w:val="toc 4"/>
    <w:basedOn w:val="Standaard"/>
    <w:next w:val="Standaard"/>
    <w:autoRedefine/>
    <w:uiPriority w:val="39"/>
    <w:semiHidden/>
    <w:unhideWhenUsed/>
    <w:rsid w:val="005A157D"/>
    <w:pPr>
      <w:spacing w:before="0"/>
      <w:ind w:left="720"/>
    </w:pPr>
    <w:rPr>
      <w:sz w:val="20"/>
      <w:szCs w:val="20"/>
    </w:rPr>
  </w:style>
  <w:style w:type="paragraph" w:styleId="Inhopg5">
    <w:name w:val="toc 5"/>
    <w:basedOn w:val="Standaard"/>
    <w:next w:val="Standaard"/>
    <w:autoRedefine/>
    <w:uiPriority w:val="39"/>
    <w:semiHidden/>
    <w:unhideWhenUsed/>
    <w:rsid w:val="005A157D"/>
    <w:pPr>
      <w:spacing w:before="0"/>
      <w:ind w:left="960"/>
    </w:pPr>
    <w:rPr>
      <w:sz w:val="20"/>
      <w:szCs w:val="20"/>
    </w:rPr>
  </w:style>
  <w:style w:type="paragraph" w:styleId="Inhopg6">
    <w:name w:val="toc 6"/>
    <w:basedOn w:val="Standaard"/>
    <w:next w:val="Standaard"/>
    <w:autoRedefine/>
    <w:uiPriority w:val="39"/>
    <w:semiHidden/>
    <w:unhideWhenUsed/>
    <w:rsid w:val="005A157D"/>
    <w:pPr>
      <w:spacing w:before="0"/>
      <w:ind w:left="1200"/>
    </w:pPr>
    <w:rPr>
      <w:sz w:val="20"/>
      <w:szCs w:val="20"/>
    </w:rPr>
  </w:style>
  <w:style w:type="paragraph" w:styleId="Inhopg7">
    <w:name w:val="toc 7"/>
    <w:basedOn w:val="Standaard"/>
    <w:next w:val="Standaard"/>
    <w:autoRedefine/>
    <w:uiPriority w:val="39"/>
    <w:semiHidden/>
    <w:unhideWhenUsed/>
    <w:rsid w:val="005A157D"/>
    <w:pPr>
      <w:spacing w:before="0"/>
      <w:ind w:left="1440"/>
    </w:pPr>
    <w:rPr>
      <w:sz w:val="20"/>
      <w:szCs w:val="20"/>
    </w:rPr>
  </w:style>
  <w:style w:type="paragraph" w:styleId="Inhopg8">
    <w:name w:val="toc 8"/>
    <w:basedOn w:val="Standaard"/>
    <w:next w:val="Standaard"/>
    <w:autoRedefine/>
    <w:uiPriority w:val="39"/>
    <w:semiHidden/>
    <w:unhideWhenUsed/>
    <w:rsid w:val="005A157D"/>
    <w:pPr>
      <w:spacing w:before="0"/>
      <w:ind w:left="1680"/>
    </w:pPr>
    <w:rPr>
      <w:sz w:val="20"/>
      <w:szCs w:val="20"/>
    </w:rPr>
  </w:style>
  <w:style w:type="paragraph" w:styleId="Inhopg9">
    <w:name w:val="toc 9"/>
    <w:basedOn w:val="Standaard"/>
    <w:next w:val="Standaard"/>
    <w:autoRedefine/>
    <w:uiPriority w:val="39"/>
    <w:semiHidden/>
    <w:unhideWhenUsed/>
    <w:rsid w:val="005A157D"/>
    <w:pPr>
      <w:spacing w:before="0"/>
      <w:ind w:left="1920"/>
    </w:pPr>
    <w:rPr>
      <w:sz w:val="20"/>
      <w:szCs w:val="20"/>
    </w:rPr>
  </w:style>
  <w:style w:type="paragraph" w:styleId="Ballontekst">
    <w:name w:val="Balloon Text"/>
    <w:basedOn w:val="Standaard"/>
    <w:link w:val="BallontekstChar"/>
    <w:uiPriority w:val="99"/>
    <w:semiHidden/>
    <w:unhideWhenUsed/>
    <w:rsid w:val="00A6321A"/>
    <w:pPr>
      <w:spacing w:before="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6321A"/>
    <w:rPr>
      <w:rFonts w:ascii="Tahoma" w:hAnsi="Tahoma" w:cs="Tahoma"/>
      <w:sz w:val="16"/>
      <w:szCs w:val="16"/>
      <w:lang w:val="nl-NL"/>
    </w:rPr>
  </w:style>
  <w:style w:type="paragraph" w:styleId="Revisie">
    <w:name w:val="Revision"/>
    <w:hidden/>
    <w:uiPriority w:val="99"/>
    <w:semiHidden/>
    <w:rsid w:val="00C636EE"/>
    <w:pPr>
      <w:spacing w:after="0" w:line="240" w:lineRule="auto"/>
    </w:pPr>
    <w:rPr>
      <w:sz w:val="24"/>
      <w:lang w:val="nl-NL"/>
    </w:rPr>
  </w:style>
  <w:style w:type="character" w:customStyle="1" w:styleId="Onopgelostemelding1">
    <w:name w:val="Onopgeloste melding1"/>
    <w:basedOn w:val="Standaardalinea-lettertype"/>
    <w:uiPriority w:val="99"/>
    <w:semiHidden/>
    <w:unhideWhenUsed/>
    <w:rsid w:val="00003365"/>
    <w:rPr>
      <w:color w:val="808080"/>
      <w:shd w:val="clear" w:color="auto" w:fill="E6E6E6"/>
    </w:rPr>
  </w:style>
  <w:style w:type="paragraph" w:styleId="Plattetekst">
    <w:name w:val="Body Text"/>
    <w:basedOn w:val="Standaard"/>
    <w:link w:val="PlattetekstChar"/>
    <w:uiPriority w:val="99"/>
    <w:unhideWhenUsed/>
    <w:rsid w:val="00B0532E"/>
    <w:pPr>
      <w:ind w:left="0"/>
      <w:jc w:val="both"/>
    </w:pPr>
    <w:rPr>
      <w:b/>
    </w:rPr>
  </w:style>
  <w:style w:type="character" w:customStyle="1" w:styleId="PlattetekstChar">
    <w:name w:val="Platte tekst Char"/>
    <w:basedOn w:val="Standaardalinea-lettertype"/>
    <w:link w:val="Plattetekst"/>
    <w:uiPriority w:val="99"/>
    <w:rsid w:val="00B0532E"/>
    <w:rPr>
      <w:b/>
      <w:sz w:val="24"/>
      <w:lang w:val="nl-NL"/>
    </w:rPr>
  </w:style>
  <w:style w:type="paragraph" w:customStyle="1" w:styleId="Stijl1">
    <w:name w:val="Stijl1"/>
    <w:basedOn w:val="Kop3"/>
    <w:link w:val="Stijl1Char"/>
    <w:qFormat/>
    <w:rsid w:val="00952D77"/>
    <w:pPr>
      <w:jc w:val="both"/>
    </w:pPr>
    <w:rPr>
      <w:b w:val="0"/>
      <w:i/>
      <w:u w:val="single"/>
    </w:rPr>
  </w:style>
  <w:style w:type="character" w:customStyle="1" w:styleId="Stijl1Char">
    <w:name w:val="Stijl1 Char"/>
    <w:basedOn w:val="Kop3Char"/>
    <w:link w:val="Stijl1"/>
    <w:rsid w:val="00952D77"/>
    <w:rPr>
      <w:rFonts w:asciiTheme="majorHAnsi" w:eastAsiaTheme="majorEastAsia" w:hAnsiTheme="majorHAnsi" w:cstheme="majorBidi"/>
      <w:b w:val="0"/>
      <w:bCs/>
      <w:i/>
      <w:caps/>
      <w:color w:val="00B0F0"/>
      <w:sz w:val="24"/>
      <w:szCs w:val="24"/>
      <w:u w:val="single"/>
      <w:lang w:val="nl-NL"/>
    </w:rPr>
  </w:style>
  <w:style w:type="paragraph" w:styleId="Normaalweb">
    <w:name w:val="Normal (Web)"/>
    <w:basedOn w:val="Standaard"/>
    <w:uiPriority w:val="99"/>
    <w:semiHidden/>
    <w:unhideWhenUsed/>
    <w:rsid w:val="0076118E"/>
    <w:pPr>
      <w:spacing w:before="100" w:beforeAutospacing="1" w:after="100" w:afterAutospacing="1"/>
      <w:ind w:left="0" w:right="0"/>
    </w:pPr>
    <w:rPr>
      <w:rFonts w:ascii="Times New Roman" w:eastAsia="Times New Roman" w:hAnsi="Times New Roman" w:cs="Times New Roman"/>
      <w:kern w:val="0"/>
      <w:szCs w:val="24"/>
      <w:lang w:eastAsia="nl-NL"/>
    </w:rPr>
  </w:style>
  <w:style w:type="paragraph" w:customStyle="1" w:styleId="MaterialSub">
    <w:name w:val="Material Sub"/>
    <w:basedOn w:val="Lijstalinea"/>
    <w:link w:val="MaterialSubChar"/>
    <w:qFormat/>
    <w:rsid w:val="00127B1E"/>
    <w:pPr>
      <w:spacing w:before="0" w:after="160" w:line="259" w:lineRule="auto"/>
      <w:ind w:left="0" w:right="0"/>
    </w:pPr>
    <w:rPr>
      <w:rFonts w:ascii="Google Sans" w:eastAsiaTheme="minorHAnsi" w:hAnsi="Google Sans"/>
      <w:color w:val="424242"/>
      <w:spacing w:val="8"/>
      <w:kern w:val="0"/>
      <w:sz w:val="28"/>
      <w:lang w:eastAsia="en-US"/>
    </w:rPr>
  </w:style>
  <w:style w:type="character" w:customStyle="1" w:styleId="MaterialSubChar">
    <w:name w:val="Material Sub Char"/>
    <w:basedOn w:val="Standaardalinea-lettertype"/>
    <w:link w:val="MaterialSub"/>
    <w:rsid w:val="00127B1E"/>
    <w:rPr>
      <w:rFonts w:ascii="Google Sans" w:eastAsiaTheme="minorHAnsi" w:hAnsi="Google Sans"/>
      <w:color w:val="424242"/>
      <w:spacing w:val="8"/>
      <w:kern w:val="0"/>
      <w:sz w:val="28"/>
      <w:lang w:val="nl-NL" w:eastAsia="en-US"/>
    </w:rPr>
  </w:style>
  <w:style w:type="paragraph" w:customStyle="1" w:styleId="MaterialParagraph">
    <w:name w:val="Material Paragraph"/>
    <w:basedOn w:val="MaterialSub"/>
    <w:link w:val="MaterialParagraphChar"/>
    <w:qFormat/>
    <w:rsid w:val="00127B1E"/>
    <w:pPr>
      <w:spacing w:after="0" w:line="336" w:lineRule="auto"/>
    </w:pPr>
    <w:rPr>
      <w:rFonts w:ascii="Roboto" w:hAnsi="Roboto"/>
      <w:color w:val="414549"/>
      <w:spacing w:val="4"/>
      <w:sz w:val="21"/>
    </w:rPr>
  </w:style>
  <w:style w:type="character" w:customStyle="1" w:styleId="MaterialParagraphChar">
    <w:name w:val="Material Paragraph Char"/>
    <w:basedOn w:val="MaterialSubChar"/>
    <w:link w:val="MaterialParagraph"/>
    <w:rsid w:val="00127B1E"/>
    <w:rPr>
      <w:rFonts w:ascii="Roboto" w:eastAsiaTheme="minorHAnsi" w:hAnsi="Roboto"/>
      <w:color w:val="414549"/>
      <w:spacing w:val="4"/>
      <w:kern w:val="0"/>
      <w:sz w:val="21"/>
      <w:lang w:val="nl-NL" w:eastAsia="en-US"/>
    </w:rPr>
  </w:style>
  <w:style w:type="character" w:styleId="GevolgdeHyperlink">
    <w:name w:val="FollowedHyperlink"/>
    <w:basedOn w:val="Standaardalinea-lettertype"/>
    <w:uiPriority w:val="99"/>
    <w:semiHidden/>
    <w:unhideWhenUsed/>
    <w:rsid w:val="00A001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3366">
      <w:bodyDiv w:val="1"/>
      <w:marLeft w:val="0"/>
      <w:marRight w:val="0"/>
      <w:marTop w:val="0"/>
      <w:marBottom w:val="0"/>
      <w:divBdr>
        <w:top w:val="none" w:sz="0" w:space="0" w:color="auto"/>
        <w:left w:val="none" w:sz="0" w:space="0" w:color="auto"/>
        <w:bottom w:val="none" w:sz="0" w:space="0" w:color="auto"/>
        <w:right w:val="none" w:sz="0" w:space="0" w:color="auto"/>
      </w:divBdr>
      <w:divsChild>
        <w:div w:id="531921034">
          <w:marLeft w:val="0"/>
          <w:marRight w:val="0"/>
          <w:marTop w:val="0"/>
          <w:marBottom w:val="0"/>
          <w:divBdr>
            <w:top w:val="none" w:sz="0" w:space="0" w:color="auto"/>
            <w:left w:val="none" w:sz="0" w:space="0" w:color="auto"/>
            <w:bottom w:val="none" w:sz="0" w:space="0" w:color="auto"/>
            <w:right w:val="none" w:sz="0" w:space="0" w:color="auto"/>
          </w:divBdr>
        </w:div>
      </w:divsChild>
    </w:div>
    <w:div w:id="109470516">
      <w:bodyDiv w:val="1"/>
      <w:marLeft w:val="0"/>
      <w:marRight w:val="0"/>
      <w:marTop w:val="0"/>
      <w:marBottom w:val="0"/>
      <w:divBdr>
        <w:top w:val="none" w:sz="0" w:space="0" w:color="auto"/>
        <w:left w:val="none" w:sz="0" w:space="0" w:color="auto"/>
        <w:bottom w:val="none" w:sz="0" w:space="0" w:color="auto"/>
        <w:right w:val="none" w:sz="0" w:space="0" w:color="auto"/>
      </w:divBdr>
    </w:div>
    <w:div w:id="282539776">
      <w:bodyDiv w:val="1"/>
      <w:marLeft w:val="0"/>
      <w:marRight w:val="0"/>
      <w:marTop w:val="0"/>
      <w:marBottom w:val="0"/>
      <w:divBdr>
        <w:top w:val="none" w:sz="0" w:space="0" w:color="auto"/>
        <w:left w:val="none" w:sz="0" w:space="0" w:color="auto"/>
        <w:bottom w:val="none" w:sz="0" w:space="0" w:color="auto"/>
        <w:right w:val="none" w:sz="0" w:space="0" w:color="auto"/>
      </w:divBdr>
    </w:div>
    <w:div w:id="321545963">
      <w:bodyDiv w:val="1"/>
      <w:marLeft w:val="0"/>
      <w:marRight w:val="0"/>
      <w:marTop w:val="0"/>
      <w:marBottom w:val="0"/>
      <w:divBdr>
        <w:top w:val="none" w:sz="0" w:space="0" w:color="auto"/>
        <w:left w:val="none" w:sz="0" w:space="0" w:color="auto"/>
        <w:bottom w:val="none" w:sz="0" w:space="0" w:color="auto"/>
        <w:right w:val="none" w:sz="0" w:space="0" w:color="auto"/>
      </w:divBdr>
    </w:div>
    <w:div w:id="487483567">
      <w:bodyDiv w:val="1"/>
      <w:marLeft w:val="0"/>
      <w:marRight w:val="0"/>
      <w:marTop w:val="0"/>
      <w:marBottom w:val="0"/>
      <w:divBdr>
        <w:top w:val="none" w:sz="0" w:space="0" w:color="auto"/>
        <w:left w:val="none" w:sz="0" w:space="0" w:color="auto"/>
        <w:bottom w:val="none" w:sz="0" w:space="0" w:color="auto"/>
        <w:right w:val="none" w:sz="0" w:space="0" w:color="auto"/>
      </w:divBdr>
    </w:div>
    <w:div w:id="582107711">
      <w:bodyDiv w:val="1"/>
      <w:marLeft w:val="0"/>
      <w:marRight w:val="0"/>
      <w:marTop w:val="0"/>
      <w:marBottom w:val="0"/>
      <w:divBdr>
        <w:top w:val="none" w:sz="0" w:space="0" w:color="auto"/>
        <w:left w:val="none" w:sz="0" w:space="0" w:color="auto"/>
        <w:bottom w:val="none" w:sz="0" w:space="0" w:color="auto"/>
        <w:right w:val="none" w:sz="0" w:space="0" w:color="auto"/>
      </w:divBdr>
    </w:div>
    <w:div w:id="613290578">
      <w:bodyDiv w:val="1"/>
      <w:marLeft w:val="0"/>
      <w:marRight w:val="0"/>
      <w:marTop w:val="0"/>
      <w:marBottom w:val="0"/>
      <w:divBdr>
        <w:top w:val="none" w:sz="0" w:space="0" w:color="auto"/>
        <w:left w:val="none" w:sz="0" w:space="0" w:color="auto"/>
        <w:bottom w:val="none" w:sz="0" w:space="0" w:color="auto"/>
        <w:right w:val="none" w:sz="0" w:space="0" w:color="auto"/>
      </w:divBdr>
    </w:div>
    <w:div w:id="765148505">
      <w:bodyDiv w:val="1"/>
      <w:marLeft w:val="0"/>
      <w:marRight w:val="0"/>
      <w:marTop w:val="0"/>
      <w:marBottom w:val="0"/>
      <w:divBdr>
        <w:top w:val="none" w:sz="0" w:space="0" w:color="auto"/>
        <w:left w:val="none" w:sz="0" w:space="0" w:color="auto"/>
        <w:bottom w:val="none" w:sz="0" w:space="0" w:color="auto"/>
        <w:right w:val="none" w:sz="0" w:space="0" w:color="auto"/>
      </w:divBdr>
    </w:div>
    <w:div w:id="868226738">
      <w:bodyDiv w:val="1"/>
      <w:marLeft w:val="0"/>
      <w:marRight w:val="0"/>
      <w:marTop w:val="0"/>
      <w:marBottom w:val="0"/>
      <w:divBdr>
        <w:top w:val="none" w:sz="0" w:space="0" w:color="auto"/>
        <w:left w:val="none" w:sz="0" w:space="0" w:color="auto"/>
        <w:bottom w:val="none" w:sz="0" w:space="0" w:color="auto"/>
        <w:right w:val="none" w:sz="0" w:space="0" w:color="auto"/>
      </w:divBdr>
      <w:divsChild>
        <w:div w:id="1283918659">
          <w:marLeft w:val="0"/>
          <w:marRight w:val="0"/>
          <w:marTop w:val="0"/>
          <w:marBottom w:val="0"/>
          <w:divBdr>
            <w:top w:val="none" w:sz="0" w:space="0" w:color="auto"/>
            <w:left w:val="none" w:sz="0" w:space="0" w:color="auto"/>
            <w:bottom w:val="none" w:sz="0" w:space="0" w:color="auto"/>
            <w:right w:val="none" w:sz="0" w:space="0" w:color="auto"/>
          </w:divBdr>
        </w:div>
        <w:div w:id="346714141">
          <w:marLeft w:val="0"/>
          <w:marRight w:val="0"/>
          <w:marTop w:val="0"/>
          <w:marBottom w:val="0"/>
          <w:divBdr>
            <w:top w:val="none" w:sz="0" w:space="0" w:color="auto"/>
            <w:left w:val="none" w:sz="0" w:space="0" w:color="auto"/>
            <w:bottom w:val="none" w:sz="0" w:space="0" w:color="auto"/>
            <w:right w:val="none" w:sz="0" w:space="0" w:color="auto"/>
          </w:divBdr>
        </w:div>
      </w:divsChild>
    </w:div>
    <w:div w:id="1015886089">
      <w:bodyDiv w:val="1"/>
      <w:marLeft w:val="0"/>
      <w:marRight w:val="0"/>
      <w:marTop w:val="0"/>
      <w:marBottom w:val="0"/>
      <w:divBdr>
        <w:top w:val="none" w:sz="0" w:space="0" w:color="auto"/>
        <w:left w:val="none" w:sz="0" w:space="0" w:color="auto"/>
        <w:bottom w:val="none" w:sz="0" w:space="0" w:color="auto"/>
        <w:right w:val="none" w:sz="0" w:space="0" w:color="auto"/>
      </w:divBdr>
    </w:div>
    <w:div w:id="1127046521">
      <w:bodyDiv w:val="1"/>
      <w:marLeft w:val="0"/>
      <w:marRight w:val="0"/>
      <w:marTop w:val="0"/>
      <w:marBottom w:val="0"/>
      <w:divBdr>
        <w:top w:val="none" w:sz="0" w:space="0" w:color="auto"/>
        <w:left w:val="none" w:sz="0" w:space="0" w:color="auto"/>
        <w:bottom w:val="none" w:sz="0" w:space="0" w:color="auto"/>
        <w:right w:val="none" w:sz="0" w:space="0" w:color="auto"/>
      </w:divBdr>
    </w:div>
    <w:div w:id="1278948454">
      <w:bodyDiv w:val="1"/>
      <w:marLeft w:val="0"/>
      <w:marRight w:val="0"/>
      <w:marTop w:val="0"/>
      <w:marBottom w:val="0"/>
      <w:divBdr>
        <w:top w:val="none" w:sz="0" w:space="0" w:color="auto"/>
        <w:left w:val="none" w:sz="0" w:space="0" w:color="auto"/>
        <w:bottom w:val="none" w:sz="0" w:space="0" w:color="auto"/>
        <w:right w:val="none" w:sz="0" w:space="0" w:color="auto"/>
      </w:divBdr>
    </w:div>
    <w:div w:id="1455833085">
      <w:bodyDiv w:val="1"/>
      <w:marLeft w:val="0"/>
      <w:marRight w:val="0"/>
      <w:marTop w:val="0"/>
      <w:marBottom w:val="0"/>
      <w:divBdr>
        <w:top w:val="none" w:sz="0" w:space="0" w:color="auto"/>
        <w:left w:val="none" w:sz="0" w:space="0" w:color="auto"/>
        <w:bottom w:val="none" w:sz="0" w:space="0" w:color="auto"/>
        <w:right w:val="none" w:sz="0" w:space="0" w:color="auto"/>
      </w:divBdr>
    </w:div>
    <w:div w:id="1498115651">
      <w:bodyDiv w:val="1"/>
      <w:marLeft w:val="0"/>
      <w:marRight w:val="0"/>
      <w:marTop w:val="0"/>
      <w:marBottom w:val="0"/>
      <w:divBdr>
        <w:top w:val="none" w:sz="0" w:space="0" w:color="auto"/>
        <w:left w:val="none" w:sz="0" w:space="0" w:color="auto"/>
        <w:bottom w:val="none" w:sz="0" w:space="0" w:color="auto"/>
        <w:right w:val="none" w:sz="0" w:space="0" w:color="auto"/>
      </w:divBdr>
    </w:div>
    <w:div w:id="1500268441">
      <w:bodyDiv w:val="1"/>
      <w:marLeft w:val="0"/>
      <w:marRight w:val="0"/>
      <w:marTop w:val="0"/>
      <w:marBottom w:val="0"/>
      <w:divBdr>
        <w:top w:val="none" w:sz="0" w:space="0" w:color="auto"/>
        <w:left w:val="none" w:sz="0" w:space="0" w:color="auto"/>
        <w:bottom w:val="none" w:sz="0" w:space="0" w:color="auto"/>
        <w:right w:val="none" w:sz="0" w:space="0" w:color="auto"/>
      </w:divBdr>
    </w:div>
    <w:div w:id="1684210845">
      <w:bodyDiv w:val="1"/>
      <w:marLeft w:val="0"/>
      <w:marRight w:val="0"/>
      <w:marTop w:val="0"/>
      <w:marBottom w:val="0"/>
      <w:divBdr>
        <w:top w:val="none" w:sz="0" w:space="0" w:color="auto"/>
        <w:left w:val="none" w:sz="0" w:space="0" w:color="auto"/>
        <w:bottom w:val="none" w:sz="0" w:space="0" w:color="auto"/>
        <w:right w:val="none" w:sz="0" w:space="0" w:color="auto"/>
      </w:divBdr>
      <w:divsChild>
        <w:div w:id="810093603">
          <w:marLeft w:val="547"/>
          <w:marRight w:val="0"/>
          <w:marTop w:val="0"/>
          <w:marBottom w:val="0"/>
          <w:divBdr>
            <w:top w:val="none" w:sz="0" w:space="0" w:color="auto"/>
            <w:left w:val="none" w:sz="0" w:space="0" w:color="auto"/>
            <w:bottom w:val="none" w:sz="0" w:space="0" w:color="auto"/>
            <w:right w:val="none" w:sz="0" w:space="0" w:color="auto"/>
          </w:divBdr>
        </w:div>
        <w:div w:id="109207714">
          <w:marLeft w:val="547"/>
          <w:marRight w:val="0"/>
          <w:marTop w:val="0"/>
          <w:marBottom w:val="0"/>
          <w:divBdr>
            <w:top w:val="none" w:sz="0" w:space="0" w:color="auto"/>
            <w:left w:val="none" w:sz="0" w:space="0" w:color="auto"/>
            <w:bottom w:val="none" w:sz="0" w:space="0" w:color="auto"/>
            <w:right w:val="none" w:sz="0" w:space="0" w:color="auto"/>
          </w:divBdr>
        </w:div>
        <w:div w:id="906767596">
          <w:marLeft w:val="547"/>
          <w:marRight w:val="0"/>
          <w:marTop w:val="0"/>
          <w:marBottom w:val="0"/>
          <w:divBdr>
            <w:top w:val="none" w:sz="0" w:space="0" w:color="auto"/>
            <w:left w:val="none" w:sz="0" w:space="0" w:color="auto"/>
            <w:bottom w:val="none" w:sz="0" w:space="0" w:color="auto"/>
            <w:right w:val="none" w:sz="0" w:space="0" w:color="auto"/>
          </w:divBdr>
        </w:div>
      </w:divsChild>
    </w:div>
    <w:div w:id="2060670646">
      <w:bodyDiv w:val="1"/>
      <w:marLeft w:val="0"/>
      <w:marRight w:val="0"/>
      <w:marTop w:val="0"/>
      <w:marBottom w:val="0"/>
      <w:divBdr>
        <w:top w:val="none" w:sz="0" w:space="0" w:color="auto"/>
        <w:left w:val="none" w:sz="0" w:space="0" w:color="auto"/>
        <w:bottom w:val="none" w:sz="0" w:space="0" w:color="auto"/>
        <w:right w:val="none" w:sz="0" w:space="0" w:color="auto"/>
      </w:divBdr>
      <w:divsChild>
        <w:div w:id="59621242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figma.com/proto/kz31p2dt1j0pq4v8kUYdDY/Wireframes-FEP?node-id=2%3A3&amp;viewport=397%2C211%2C0.2976483106613159&amp;scaling=contain"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www.figma.com/file/kz31p2dt1j0pq4v8kUYdDY/Wireframes-FEP?node-id=0%3A1" TargetMode="Externa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aruna\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actical business marketing plan">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2016-10-07T00:00:00</PublishDate>
  <Abstract/>
  <CompanyAddress>Swaardvenstraat 27, 5048 AV Tilburg</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EE9B6EE4C21E4C9289D372557E0901" ma:contentTypeVersion="2" ma:contentTypeDescription="Een nieuw document maken." ma:contentTypeScope="" ma:versionID="bd0199d0db7e36c46afce2882c0923d1">
  <xsd:schema xmlns:xsd="http://www.w3.org/2001/XMLSchema" xmlns:xs="http://www.w3.org/2001/XMLSchema" xmlns:p="http://schemas.microsoft.com/office/2006/metadata/properties" xmlns:ns2="be4f13ef-18da-4f61-89b4-bddb181847b2" targetNamespace="http://schemas.microsoft.com/office/2006/metadata/properties" ma:root="true" ma:fieldsID="6da1517044c1659272ff21a7209025ec" ns2:_="">
    <xsd:import namespace="be4f13ef-18da-4f61-89b4-bddb181847b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4f13ef-18da-4f61-89b4-bddb181847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2AF53-1864-4804-B72F-5C4D9E97DC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4f13ef-18da-4f61-89b4-bddb181847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7C99F-207D-4FF7-9E41-EFECB816A2E2}">
  <ds:schemaRefs>
    <ds:schemaRef ds:uri="http://schemas.microsoft.com/sharepoint/v3/contenttype/forms"/>
  </ds:schemaRefs>
</ds:datastoreItem>
</file>

<file path=customXml/itemProps4.xml><?xml version="1.0" encoding="utf-8"?>
<ds:datastoreItem xmlns:ds="http://schemas.openxmlformats.org/officeDocument/2006/customXml" ds:itemID="{98C63855-27B6-4DA7-96C4-F03898C5D04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A9D966C-2D61-40EA-BAEF-2482F858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TotalTime>
  <Pages>23</Pages>
  <Words>2643</Words>
  <Characters>14541</Characters>
  <Application>Microsoft Office Word</Application>
  <DocSecurity>0</DocSecurity>
  <Lines>121</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Fep-inno-lock</vt:lpstr>
      <vt:lpstr>Fep-inno-lock</vt:lpstr>
    </vt:vector>
  </TitlesOfParts>
  <Company>Vivisol Nederland</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Fep-inno-lock</dc:title>
  <dc:subject>Functioneel ontwerp</dc:subject>
  <dc:creator>Tobias Eckhart</dc:creator>
  <cp:keywords>Team 51</cp:keywords>
  <cp:lastModifiedBy> </cp:lastModifiedBy>
  <cp:revision>3</cp:revision>
  <dcterms:created xsi:type="dcterms:W3CDTF">2019-10-11T21:56:00Z</dcterms:created>
  <dcterms:modified xsi:type="dcterms:W3CDTF">2019-10-11T21:57:00Z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y fmtid="{D5CDD505-2E9C-101B-9397-08002B2CF9AE}" pid="3" name="ContentTypeId">
    <vt:lpwstr>0x010100E9EE9B6EE4C21E4C9289D372557E0901</vt:lpwstr>
  </property>
</Properties>
</file>